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383" w:rsidRDefault="00033547" w:rsidP="00A816FD">
      <w:pPr>
        <w:pStyle w:val="Title"/>
      </w:pPr>
      <w:r>
        <w:t xml:space="preserve">Maze Runner </w:t>
      </w:r>
      <w:r w:rsidR="00A816FD">
        <w:t>Report</w:t>
      </w:r>
    </w:p>
    <w:p w:rsidR="00965D17" w:rsidRDefault="00A816FD" w:rsidP="00843E3C">
      <w:r>
        <w:t>OOP</w:t>
      </w:r>
      <w:r w:rsidR="00965D17">
        <w:t> | </w:t>
      </w:r>
      <w:r w:rsidR="00843E3C">
        <w:t>21</w:t>
      </w:r>
      <w:r w:rsidR="008264C9">
        <w:t>/12</w:t>
      </w:r>
      <w:r>
        <w:t> </w:t>
      </w:r>
    </w:p>
    <w:p w:rsidR="00A816FD" w:rsidRDefault="00A816FD" w:rsidP="00A816FD"/>
    <w:p w:rsidR="00A816FD" w:rsidRDefault="00A816FD" w:rsidP="00A816FD"/>
    <w:p w:rsidR="00F47237" w:rsidRDefault="00F47237" w:rsidP="00A816FD"/>
    <w:p w:rsidR="00F47237" w:rsidRDefault="00F47237" w:rsidP="00A816FD"/>
    <w:p w:rsidR="00F47237" w:rsidRDefault="00F47237" w:rsidP="00A816FD"/>
    <w:p w:rsidR="00A816FD" w:rsidRDefault="00A816FD" w:rsidP="00A816FD"/>
    <w:p w:rsidR="00A816FD" w:rsidRDefault="00A816FD" w:rsidP="00A816FD"/>
    <w:p w:rsidR="00965D17" w:rsidRPr="00A816FD" w:rsidRDefault="00A816FD" w:rsidP="00A816FD">
      <w:pPr>
        <w:pStyle w:val="Date"/>
        <w:jc w:val="center"/>
        <w:rPr>
          <w:rFonts w:asciiTheme="majorHAnsi" w:eastAsiaTheme="majorEastAsia" w:hAnsiTheme="majorHAnsi" w:cstheme="majorBidi"/>
          <w:b w:val="0"/>
          <w:bCs w:val="0"/>
          <w:color w:val="2A7B88" w:themeColor="accent1" w:themeShade="BF"/>
          <w:kern w:val="28"/>
          <w:sz w:val="56"/>
        </w:rPr>
      </w:pPr>
      <w:r>
        <w:rPr>
          <w:rFonts w:asciiTheme="majorHAnsi" w:eastAsiaTheme="majorEastAsia" w:hAnsiTheme="majorHAnsi" w:cstheme="majorBidi"/>
          <w:b w:val="0"/>
          <w:bCs w:val="0"/>
          <w:color w:val="2A7B88" w:themeColor="accent1" w:themeShade="BF"/>
          <w:kern w:val="28"/>
          <w:sz w:val="56"/>
        </w:rPr>
        <w:t>(Names)</w:t>
      </w:r>
    </w:p>
    <w:p w:rsidR="00A816FD" w:rsidRPr="00A816FD" w:rsidRDefault="00A816FD" w:rsidP="00A816FD">
      <w:pPr>
        <w:pStyle w:val="Address"/>
      </w:pPr>
    </w:p>
    <w:sdt>
      <w:sdtPr>
        <w:rPr>
          <w:sz w:val="36"/>
          <w:szCs w:val="36"/>
        </w:rPr>
        <w:alias w:val="Recipient Name:"/>
        <w:tag w:val="Recipient Name:"/>
        <w:id w:val="329652792"/>
        <w:placeholder>
          <w:docPart w:val="0CB15725948B4572BDE7535AD67E9DEF"/>
        </w:placeholder>
        <w:dataBinding w:prefixMappings="xmlns:ns0='http://schemas.microsoft.com/office/2006/coverPageProps' " w:xpath="/ns0:CoverPageProperties[1]/ns0:CompanyFax[1]" w:storeItemID="{55AF091B-3C7A-41E3-B477-F2FDAA23CFDA}"/>
        <w:text w:multiLine="1"/>
      </w:sdtPr>
      <w:sdtEndPr/>
      <w:sdtContent>
        <w:p w:rsidR="00965D17" w:rsidRPr="00F47237" w:rsidRDefault="00A816FD" w:rsidP="00A816FD">
          <w:pPr>
            <w:pStyle w:val="Address"/>
            <w:numPr>
              <w:ilvl w:val="0"/>
              <w:numId w:val="17"/>
            </w:numPr>
            <w:jc w:val="center"/>
            <w:rPr>
              <w:sz w:val="36"/>
              <w:szCs w:val="36"/>
            </w:rPr>
          </w:pPr>
          <w:r w:rsidRPr="00F47237">
            <w:rPr>
              <w:sz w:val="36"/>
              <w:szCs w:val="36"/>
            </w:rPr>
            <w:t xml:space="preserve">Ahmed Nasser </w:t>
          </w:r>
          <w:proofErr w:type="spellStart"/>
          <w:r w:rsidRPr="00F47237">
            <w:rPr>
              <w:sz w:val="36"/>
              <w:szCs w:val="36"/>
            </w:rPr>
            <w:t>Abdelkareem</w:t>
          </w:r>
          <w:proofErr w:type="spellEnd"/>
          <w:r w:rsidRPr="00F47237">
            <w:rPr>
              <w:sz w:val="36"/>
              <w:szCs w:val="36"/>
            </w:rPr>
            <w:t xml:space="preserve"> Mohamed (9)</w:t>
          </w:r>
        </w:p>
      </w:sdtContent>
    </w:sdt>
    <w:p w:rsidR="00A816FD" w:rsidRPr="00F47237" w:rsidRDefault="00A816FD" w:rsidP="00A816FD">
      <w:pPr>
        <w:pStyle w:val="Address"/>
        <w:numPr>
          <w:ilvl w:val="0"/>
          <w:numId w:val="17"/>
        </w:numPr>
        <w:jc w:val="center"/>
        <w:rPr>
          <w:sz w:val="36"/>
          <w:szCs w:val="36"/>
        </w:rPr>
      </w:pPr>
      <w:r w:rsidRPr="00F47237">
        <w:rPr>
          <w:sz w:val="36"/>
          <w:szCs w:val="36"/>
        </w:rPr>
        <w:t xml:space="preserve">Ahmed Khaled </w:t>
      </w:r>
      <w:proofErr w:type="spellStart"/>
      <w:r w:rsidRPr="00F47237">
        <w:rPr>
          <w:sz w:val="36"/>
          <w:szCs w:val="36"/>
        </w:rPr>
        <w:t>abdelsayed</w:t>
      </w:r>
      <w:proofErr w:type="spellEnd"/>
      <w:r w:rsidRPr="00F47237">
        <w:rPr>
          <w:sz w:val="36"/>
          <w:szCs w:val="36"/>
        </w:rPr>
        <w:t xml:space="preserve"> </w:t>
      </w:r>
      <w:proofErr w:type="spellStart"/>
      <w:r w:rsidRPr="00F47237">
        <w:rPr>
          <w:sz w:val="36"/>
          <w:szCs w:val="36"/>
        </w:rPr>
        <w:t>abdelaal</w:t>
      </w:r>
      <w:proofErr w:type="spellEnd"/>
      <w:r w:rsidRPr="00F47237">
        <w:rPr>
          <w:sz w:val="36"/>
          <w:szCs w:val="36"/>
        </w:rPr>
        <w:t xml:space="preserve"> (5)</w:t>
      </w:r>
    </w:p>
    <w:p w:rsidR="00A816FD" w:rsidRPr="00F47237" w:rsidRDefault="00A816FD" w:rsidP="00A816FD">
      <w:pPr>
        <w:pStyle w:val="Address"/>
        <w:numPr>
          <w:ilvl w:val="0"/>
          <w:numId w:val="17"/>
        </w:numPr>
        <w:jc w:val="center"/>
        <w:rPr>
          <w:sz w:val="36"/>
          <w:szCs w:val="36"/>
        </w:rPr>
      </w:pPr>
      <w:r w:rsidRPr="00F47237">
        <w:rPr>
          <w:sz w:val="36"/>
          <w:szCs w:val="36"/>
        </w:rPr>
        <w:t xml:space="preserve">Mohamed </w:t>
      </w:r>
      <w:proofErr w:type="spellStart"/>
      <w:r w:rsidRPr="00F47237">
        <w:rPr>
          <w:sz w:val="36"/>
          <w:szCs w:val="36"/>
        </w:rPr>
        <w:t>esmail</w:t>
      </w:r>
      <w:proofErr w:type="spellEnd"/>
      <w:r w:rsidRPr="00F47237">
        <w:rPr>
          <w:sz w:val="36"/>
          <w:szCs w:val="36"/>
        </w:rPr>
        <w:t xml:space="preserve"> Mohamed Ali (53)</w:t>
      </w:r>
    </w:p>
    <w:p w:rsidR="00965D17" w:rsidRPr="00F47237" w:rsidRDefault="00A816FD" w:rsidP="00A816FD">
      <w:pPr>
        <w:pStyle w:val="Address"/>
        <w:numPr>
          <w:ilvl w:val="0"/>
          <w:numId w:val="17"/>
        </w:numPr>
        <w:jc w:val="center"/>
        <w:rPr>
          <w:sz w:val="36"/>
          <w:szCs w:val="36"/>
        </w:rPr>
      </w:pPr>
      <w:r w:rsidRPr="00F47237">
        <w:rPr>
          <w:sz w:val="36"/>
          <w:szCs w:val="36"/>
        </w:rPr>
        <w:t xml:space="preserve">Bassam Ashraf </w:t>
      </w:r>
      <w:proofErr w:type="spellStart"/>
      <w:r w:rsidRPr="00F47237">
        <w:rPr>
          <w:sz w:val="36"/>
          <w:szCs w:val="36"/>
        </w:rPr>
        <w:t>elsayed</w:t>
      </w:r>
      <w:proofErr w:type="spellEnd"/>
      <w:r w:rsidRPr="00F47237">
        <w:rPr>
          <w:sz w:val="36"/>
          <w:szCs w:val="36"/>
        </w:rPr>
        <w:t xml:space="preserve"> </w:t>
      </w:r>
      <w:proofErr w:type="spellStart"/>
      <w:r w:rsidRPr="00F47237">
        <w:rPr>
          <w:sz w:val="36"/>
          <w:szCs w:val="36"/>
        </w:rPr>
        <w:t>Mattar</w:t>
      </w:r>
      <w:proofErr w:type="spellEnd"/>
      <w:r w:rsidRPr="00F47237">
        <w:rPr>
          <w:sz w:val="36"/>
          <w:szCs w:val="36"/>
        </w:rPr>
        <w:t xml:space="preserve"> (16)</w:t>
      </w:r>
    </w:p>
    <w:p w:rsidR="00A816FD" w:rsidRPr="00A816FD" w:rsidRDefault="00A816FD" w:rsidP="00A816FD">
      <w:pPr>
        <w:pStyle w:val="Salutation"/>
      </w:pPr>
    </w:p>
    <w:p w:rsidR="00302A2C" w:rsidRDefault="00302A2C" w:rsidP="00302A2C">
      <w:pPr>
        <w:pStyle w:val="Signature"/>
      </w:pPr>
    </w:p>
    <w:p w:rsidR="00A816FD" w:rsidRDefault="00A816FD" w:rsidP="00A816FD"/>
    <w:p w:rsidR="00A816FD" w:rsidRDefault="00A816FD" w:rsidP="00A816FD"/>
    <w:p w:rsidR="00A816FD" w:rsidRDefault="00A816FD" w:rsidP="00A816FD"/>
    <w:p w:rsidR="00A816FD" w:rsidRDefault="00A816FD" w:rsidP="00A816FD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  <w:r w:rsidRPr="00F47237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>UML</w:t>
      </w:r>
      <w:r w:rsidR="001B2335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 xml:space="preserve"> MODELS:</w:t>
      </w:r>
    </w:p>
    <w:p w:rsidR="001B2335" w:rsidRDefault="001B2335" w:rsidP="001B2335">
      <w:pPr>
        <w:pStyle w:val="ListParagraph"/>
        <w:ind w:left="1440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 w:rsidRPr="001B2335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  <w:t>USE CASE DIAGRAM</w:t>
      </w:r>
    </w:p>
    <w:p w:rsidR="001B2335" w:rsidRPr="001B2335" w:rsidRDefault="001B2335" w:rsidP="001B2335">
      <w:pPr>
        <w:pStyle w:val="ListParagraph"/>
        <w:ind w:left="1440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4045DEA8" wp14:editId="2EF9A645">
            <wp:extent cx="5652135" cy="472821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25" w:rsidRDefault="0001042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010425" w:rsidRDefault="0001042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010425" w:rsidRDefault="0001042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010425" w:rsidRDefault="0001042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010425" w:rsidRDefault="0001042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010425" w:rsidRDefault="0001042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ab/>
      </w:r>
      <w:r w:rsidRPr="001B2335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  <w:t>CLASS DIGARAM</w:t>
      </w:r>
    </w:p>
    <w:p w:rsidR="001B2335" w:rsidRP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noProof/>
        </w:rPr>
        <w:drawing>
          <wp:inline distT="0" distB="0" distL="0" distR="0">
            <wp:extent cx="6524625" cy="3038475"/>
            <wp:effectExtent l="0" t="0" r="9525" b="9525"/>
            <wp:docPr id="13" name="Picture 13" descr="D:\BASSAM\Repo\TeamVictor\dbms\Materials\GameUML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SSAM\Repo\TeamVictor\dbms\Materials\GameUMLMV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955" cy="305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ab/>
      </w: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843E3C" w:rsidRDefault="00843E3C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843E3C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  <w:t>SEQUENCE DIAGRAM</w:t>
      </w:r>
    </w:p>
    <w:p w:rsidR="00843E3C" w:rsidRDefault="00843E3C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0B4F2646" wp14:editId="0B9A44B9">
            <wp:extent cx="6309360" cy="5738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37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lang w:bidi="ar-EG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  <w:t>STATE DIAGRAM</w:t>
      </w:r>
      <w:r>
        <w:rPr>
          <w:noProof/>
        </w:rPr>
        <w:drawing>
          <wp:inline distT="0" distB="0" distL="0" distR="0">
            <wp:extent cx="6309360" cy="8165054"/>
            <wp:effectExtent l="0" t="0" r="0" b="7620"/>
            <wp:docPr id="14" name="Picture 14" descr="D:\BASSAM\Repo\TeamVictor\dbms\Materials\PlayerStat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SSAM\Repo\TeamVictor\dbms\Materials\PlayerState 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816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5" w:rsidRP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lang w:bidi="ar-EG"/>
        </w:rPr>
      </w:pPr>
      <w:r>
        <w:rPr>
          <w:noProof/>
        </w:rPr>
        <w:drawing>
          <wp:inline distT="0" distB="0" distL="0" distR="0">
            <wp:extent cx="6308687" cy="6610350"/>
            <wp:effectExtent l="0" t="0" r="0" b="0"/>
            <wp:docPr id="15" name="Picture 15" descr="D:\BASSAM\Repo\TeamVictor\dbms\Materials\Ammo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SSAM\Repo\TeamVictor\dbms\Materials\AmmoSta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942" cy="661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A816FD" w:rsidRDefault="00F47237" w:rsidP="00A816FD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  <w:r w:rsidRPr="00F47237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 xml:space="preserve">Design </w:t>
      </w:r>
      <w:r w:rsidR="00A47E40" w:rsidRPr="00F47237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>Description</w:t>
      </w:r>
      <w:r w:rsidR="00E53E8C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 xml:space="preserve"> </w:t>
      </w:r>
      <w:r w:rsidR="008264C9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>:</w:t>
      </w:r>
    </w:p>
    <w:p w:rsidR="0065249B" w:rsidRPr="0065249B" w:rsidRDefault="0065249B" w:rsidP="0065249B">
      <w:pPr>
        <w:ind w:left="720"/>
        <w:rPr>
          <w:rFonts w:asciiTheme="majorHAnsi" w:eastAsiaTheme="majorEastAsia" w:hAnsiTheme="majorHAnsi" w:cstheme="majorBidi"/>
          <w:color w:val="002060"/>
          <w:kern w:val="28"/>
          <w:sz w:val="48"/>
          <w:szCs w:val="48"/>
        </w:rPr>
      </w:pPr>
      <w:r w:rsidRPr="0065249B">
        <w:rPr>
          <w:rFonts w:asciiTheme="majorHAnsi" w:eastAsiaTheme="majorEastAsia" w:hAnsiTheme="majorHAnsi" w:cstheme="majorBidi"/>
          <w:color w:val="002060"/>
          <w:kern w:val="28"/>
          <w:sz w:val="48"/>
          <w:szCs w:val="48"/>
        </w:rPr>
        <w:t>Design patterns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  <w:t>1) Factory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</w:t>
      </w:r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  <w:t xml:space="preserve">in </w:t>
      </w: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InteractablesFactory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class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  <w:t>2) Pool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</w:r>
      <w:proofErr w:type="gram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in</w:t>
      </w:r>
      <w:proofErr w:type="gram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</w:t>
      </w: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AmmoPool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class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  <w:t>3) Strategy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  <w:t xml:space="preserve">In ( </w:t>
      </w: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IDifficulty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 interface – </w:t>
      </w: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EasyLevel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class – </w:t>
      </w: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NormalLevel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class – </w:t>
      </w: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HardLevel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class)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  <w:t>4) Iterator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  <w:t>In Iterator class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  <w:t>5) Flyweight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  <w:t xml:space="preserve">In </w:t>
      </w: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ImageFlyweight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class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  <w:t>6) Dynamic Linkage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  <w:t xml:space="preserve">In </w:t>
      </w: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ImageFlyweight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class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  <w:t>7) Singleton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  <w:t xml:space="preserve">In </w:t>
      </w: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imageFlyweight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class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  <w:t>8) Façade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  <w:t xml:space="preserve">In </w:t>
      </w: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GamingEngine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class</w:t>
      </w:r>
    </w:p>
    <w:p w:rsidR="0065249B" w:rsidRDefault="0065249B" w:rsidP="0065249B">
      <w:pPr>
        <w:ind w:left="1440"/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</w:pPr>
    </w:p>
    <w:p w:rsidR="0065249B" w:rsidRDefault="0065249B" w:rsidP="0065249B">
      <w:pPr>
        <w:ind w:left="1440"/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</w:pP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  <w:t>9) State</w:t>
      </w:r>
    </w:p>
    <w:p w:rsidR="0065249B" w:rsidRDefault="0065249B" w:rsidP="0065249B">
      <w:pPr>
        <w:ind w:left="144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  <w:t xml:space="preserve">In (State class – Ammo class – </w:t>
      </w: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AmmoGift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class – </w:t>
      </w:r>
    </w:p>
    <w:p w:rsidR="0065249B" w:rsidRDefault="0065249B" w:rsidP="0065249B">
      <w:pPr>
        <w:ind w:left="144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Tree class – Player class – Stones class – Health class – </w:t>
      </w:r>
    </w:p>
    <w:p w:rsidR="0065249B" w:rsidRDefault="0065249B" w:rsidP="0065249B">
      <w:pPr>
        <w:ind w:left="144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Spirit class – </w:t>
      </w: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HalfBomb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class – </w:t>
      </w: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FullBomb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class – 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proofErr w:type="spellStart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FreePath</w:t>
      </w:r>
      <w:proofErr w:type="spellEnd"/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class)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b/>
          <w:bCs/>
          <w:color w:val="FF0000"/>
          <w:kern w:val="28"/>
          <w:sz w:val="32"/>
          <w:szCs w:val="32"/>
        </w:rPr>
        <w:t>10) Observer</w:t>
      </w:r>
    </w:p>
    <w:p w:rsidR="0065249B" w:rsidRPr="0065249B" w:rsidRDefault="0065249B" w:rsidP="0065249B">
      <w:pPr>
        <w:ind w:left="144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 w:rsidRP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  <w:t>In Observer class</w:t>
      </w:r>
    </w:p>
    <w:p w:rsidR="0065249B" w:rsidRDefault="0065249B" w:rsidP="0065249B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65249B" w:rsidRDefault="0065249B" w:rsidP="0065249B">
      <w:pPr>
        <w:ind w:left="720"/>
        <w:rPr>
          <w:rFonts w:asciiTheme="majorHAnsi" w:eastAsiaTheme="majorEastAsia" w:hAnsiTheme="majorHAnsi" w:cstheme="majorBidi"/>
          <w:color w:val="002060"/>
          <w:kern w:val="28"/>
          <w:sz w:val="48"/>
          <w:szCs w:val="48"/>
        </w:rPr>
      </w:pPr>
      <w:r>
        <w:rPr>
          <w:rFonts w:asciiTheme="majorHAnsi" w:eastAsiaTheme="majorEastAsia" w:hAnsiTheme="majorHAnsi" w:cstheme="majorBidi"/>
          <w:color w:val="002060"/>
          <w:kern w:val="28"/>
          <w:sz w:val="48"/>
          <w:szCs w:val="48"/>
        </w:rPr>
        <w:t>Classes Description</w:t>
      </w:r>
    </w:p>
    <w:p w:rsidR="00B07EA0" w:rsidRPr="00E27079" w:rsidRDefault="00A47E40" w:rsidP="0065249B">
      <w:pPr>
        <w:pStyle w:val="ListParagraph"/>
        <w:numPr>
          <w:ilvl w:val="0"/>
          <w:numId w:val="20"/>
        </w:numPr>
        <w:ind w:left="2160"/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MazeGenerator</w:t>
      </w:r>
      <w:proofErr w:type="spellEnd"/>
      <w:r w:rsidR="00B07EA0" w:rsidRPr="00E27079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 :</w:t>
      </w:r>
    </w:p>
    <w:p w:rsidR="00B07EA0" w:rsidRDefault="00A47E40" w:rsidP="0065249B">
      <w:pPr>
        <w:pStyle w:val="ListParagraph"/>
        <w:ind w:left="2160"/>
        <w:rPr>
          <w:rFonts w:ascii="Arial" w:eastAsiaTheme="majorEastAsia" w:hAnsi="Arial" w:cs="Arial"/>
          <w:color w:val="000000" w:themeColor="text1"/>
          <w:kern w:val="28"/>
          <w:sz w:val="32"/>
          <w:szCs w:val="32"/>
          <w:lang w:bidi="ar-EG"/>
        </w:rPr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It is the class which is responsible for generating maze randomly with dimension n * m and specific difficulty</w:t>
      </w:r>
      <w:r w:rsidR="00B07EA0" w:rsidRPr="00E27079">
        <w:rPr>
          <w:rFonts w:ascii="Arial" w:eastAsiaTheme="majorEastAsia" w:hAnsi="Arial" w:cs="Arial"/>
          <w:color w:val="000000" w:themeColor="text1"/>
          <w:kern w:val="28"/>
          <w:sz w:val="32"/>
          <w:szCs w:val="32"/>
          <w:lang w:bidi="ar-EG"/>
        </w:rPr>
        <w:t>.</w:t>
      </w:r>
    </w:p>
    <w:p w:rsidR="00E27079" w:rsidRPr="00E27079" w:rsidRDefault="00E27079" w:rsidP="0065249B">
      <w:pPr>
        <w:pStyle w:val="ListParagraph"/>
        <w:ind w:left="2160"/>
        <w:rPr>
          <w:rFonts w:ascii="Arial" w:eastAsiaTheme="majorEastAsia" w:hAnsi="Arial" w:cs="Arial"/>
          <w:color w:val="000000" w:themeColor="text1"/>
          <w:kern w:val="28"/>
          <w:sz w:val="32"/>
          <w:szCs w:val="32"/>
          <w:lang w:bidi="ar-EG"/>
        </w:rPr>
      </w:pPr>
    </w:p>
    <w:p w:rsidR="00B07EA0" w:rsidRPr="00E27079" w:rsidRDefault="00A47E40" w:rsidP="0065249B">
      <w:pPr>
        <w:pStyle w:val="ListParagraph"/>
        <w:numPr>
          <w:ilvl w:val="0"/>
          <w:numId w:val="20"/>
        </w:numPr>
        <w:ind w:left="2160"/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ImageFlyWeight</w:t>
      </w:r>
      <w:proofErr w:type="spellEnd"/>
      <w:r w:rsidR="00B07EA0" w:rsidRPr="00E27079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 :</w:t>
      </w:r>
    </w:p>
    <w:p w:rsidR="00E27079" w:rsidRPr="00E27079" w:rsidRDefault="00A47E40" w:rsidP="0065249B">
      <w:pPr>
        <w:pStyle w:val="ListParagraph"/>
        <w:ind w:left="216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It is the class which is responsible for holding image resources of each maze component.</w:t>
      </w:r>
    </w:p>
    <w:p w:rsidR="00B07EA0" w:rsidRPr="00E27079" w:rsidRDefault="00A47E40" w:rsidP="0065249B">
      <w:pPr>
        <w:pStyle w:val="ListParagraph"/>
        <w:numPr>
          <w:ilvl w:val="0"/>
          <w:numId w:val="20"/>
        </w:numPr>
        <w:ind w:left="2160"/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Interactables</w:t>
      </w:r>
      <w:proofErr w:type="spellEnd"/>
      <w:r w:rsidR="00B07EA0" w:rsidRPr="00E27079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 :</w:t>
      </w:r>
    </w:p>
    <w:p w:rsidR="00B07EA0" w:rsidRDefault="00A47E40" w:rsidP="0065249B">
      <w:pPr>
        <w:pStyle w:val="ListParagraph"/>
        <w:ind w:left="216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It is an interface that has the common functionality of each component of maze and all components implement this interface -to apply polymorphism-</w:t>
      </w:r>
      <w:r w:rsidR="00E27079" w:rsidRPr="00E27079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.</w:t>
      </w:r>
    </w:p>
    <w:p w:rsidR="00E27079" w:rsidRDefault="00E27079" w:rsidP="0065249B">
      <w:pPr>
        <w:pStyle w:val="ListParagraph"/>
        <w:ind w:left="2160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B07EA0" w:rsidRPr="00E27079" w:rsidRDefault="00A47E40" w:rsidP="0065249B">
      <w:pPr>
        <w:pStyle w:val="ListParagraph"/>
        <w:numPr>
          <w:ilvl w:val="0"/>
          <w:numId w:val="20"/>
        </w:numPr>
        <w:ind w:left="2160"/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GameEngine</w:t>
      </w:r>
      <w:proofErr w:type="spellEnd"/>
      <w:r w:rsidR="00B07EA0" w:rsidRPr="00E27079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 :</w:t>
      </w:r>
    </w:p>
    <w:p w:rsidR="00B07EA0" w:rsidRDefault="00A47E40" w:rsidP="0065249B">
      <w:pPr>
        <w:pStyle w:val="ListParagraph"/>
        <w:ind w:left="216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It holds all game data</w:t>
      </w:r>
      <w:r w:rsidR="00B07EA0" w:rsidRPr="00E27079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.</w:t>
      </w:r>
    </w:p>
    <w:p w:rsidR="00E27079" w:rsidRPr="00E27079" w:rsidRDefault="00E27079" w:rsidP="0065249B">
      <w:pPr>
        <w:pStyle w:val="ListParagraph"/>
        <w:ind w:left="216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</w:p>
    <w:p w:rsidR="00B07EA0" w:rsidRPr="00E27079" w:rsidRDefault="00A47E40" w:rsidP="0065249B">
      <w:pPr>
        <w:pStyle w:val="ListParagraph"/>
        <w:numPr>
          <w:ilvl w:val="0"/>
          <w:numId w:val="20"/>
        </w:numPr>
        <w:ind w:left="2160"/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ConvertIterator</w:t>
      </w:r>
      <w:proofErr w:type="spellEnd"/>
      <w:r w:rsidR="00B07EA0" w:rsidRPr="00E27079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 :</w:t>
      </w:r>
    </w:p>
    <w:p w:rsidR="00E27079" w:rsidRPr="00A47E40" w:rsidRDefault="00A47E40" w:rsidP="0065249B">
      <w:pPr>
        <w:pStyle w:val="ListParagraph"/>
        <w:ind w:left="2160"/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It converts the maze array to array of interactable interface.</w:t>
      </w:r>
    </w:p>
    <w:p w:rsidR="00E27079" w:rsidRPr="00E27079" w:rsidRDefault="00E27079" w:rsidP="0065249B">
      <w:pPr>
        <w:pStyle w:val="ListParagraph"/>
        <w:ind w:left="216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</w:p>
    <w:p w:rsidR="00B07EA0" w:rsidRPr="00E27079" w:rsidRDefault="00A47E40" w:rsidP="0065249B">
      <w:pPr>
        <w:pStyle w:val="ListParagraph"/>
        <w:numPr>
          <w:ilvl w:val="0"/>
          <w:numId w:val="20"/>
        </w:numPr>
        <w:ind w:left="2160"/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Iterator</w:t>
      </w:r>
      <w:r w:rsidR="00B07EA0" w:rsidRPr="00E27079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 :</w:t>
      </w:r>
    </w:p>
    <w:p w:rsidR="00843E3C" w:rsidRDefault="00A47E40" w:rsidP="00843E3C">
      <w:pPr>
        <w:pStyle w:val="ListParagraph"/>
        <w:ind w:left="2160"/>
        <w:rPr>
          <w:rFonts w:ascii="Arial" w:eastAsiaTheme="majorEastAsia" w:hAnsi="Arial" w:cs="Arial"/>
          <w:color w:val="000000" w:themeColor="text1"/>
          <w:kern w:val="28"/>
          <w:sz w:val="32"/>
          <w:szCs w:val="32"/>
          <w:rtl/>
        </w:rPr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It is used to iterate over </w:t>
      </w:r>
      <w:r w:rsidR="0065249B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Ammo</w:t>
      </w: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array to avoid for loop boring structure.</w:t>
      </w:r>
    </w:p>
    <w:p w:rsidR="00843E3C" w:rsidRDefault="00843E3C" w:rsidP="00843E3C">
      <w:pPr>
        <w:pStyle w:val="ListParagraph"/>
        <w:numPr>
          <w:ilvl w:val="0"/>
          <w:numId w:val="20"/>
        </w:numPr>
        <w:ind w:left="2160"/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r w:rsidRPr="00843E3C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Controller</w:t>
      </w:r>
    </w:p>
    <w:p w:rsidR="00843E3C" w:rsidRPr="00843E3C" w:rsidRDefault="00843E3C" w:rsidP="00843E3C">
      <w:pPr>
        <w:pStyle w:val="ListParagraph"/>
        <w:ind w:left="216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Class that holds all user program and in the back it deals with many other classes like game engine and observer .</w:t>
      </w:r>
    </w:p>
    <w:p w:rsidR="00843E3C" w:rsidRDefault="00843E3C" w:rsidP="00843E3C">
      <w:pPr>
        <w:pStyle w:val="ListParagraph"/>
        <w:numPr>
          <w:ilvl w:val="0"/>
          <w:numId w:val="20"/>
        </w:numPr>
        <w:ind w:left="2160"/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proofErr w:type="spellStart"/>
      <w:r w:rsidRPr="00843E3C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IDifficulty</w:t>
      </w:r>
      <w:proofErr w:type="spellEnd"/>
    </w:p>
    <w:p w:rsidR="00843E3C" w:rsidRPr="00843E3C" w:rsidRDefault="00843E3C" w:rsidP="00843E3C">
      <w:pPr>
        <w:pStyle w:val="ListParagraph"/>
        <w:ind w:left="2160"/>
        <w:rPr>
          <w:rFonts w:ascii="Arial" w:eastAsiaTheme="majorEastAsia" w:hAnsi="Arial" w:cs="Arial"/>
          <w:color w:val="000000" w:themeColor="text1"/>
          <w:kern w:val="28"/>
          <w:sz w:val="32"/>
          <w:szCs w:val="32"/>
          <w:rtl/>
        </w:rPr>
      </w:pPr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Using strategy we make interface and implements 3 t</w:t>
      </w:r>
      <w:bookmarkStart w:id="0" w:name="_GoBack"/>
      <w:bookmarkEnd w:id="0"/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ypes of difficulty in the </w:t>
      </w:r>
      <w:proofErr w:type="gramStart"/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game .</w:t>
      </w:r>
      <w:proofErr w:type="gramEnd"/>
    </w:p>
    <w:p w:rsidR="00843E3C" w:rsidRPr="00843E3C" w:rsidRDefault="00843E3C" w:rsidP="00843E3C">
      <w:pPr>
        <w:pStyle w:val="ListParagraph"/>
        <w:ind w:left="1080"/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  <w:lang w:bidi="ar-EG"/>
        </w:rPr>
      </w:pPr>
    </w:p>
    <w:p w:rsidR="00843E3C" w:rsidRPr="00843E3C" w:rsidRDefault="00843E3C" w:rsidP="00843E3C">
      <w:pPr>
        <w:pStyle w:val="ListParagraph"/>
        <w:numPr>
          <w:ilvl w:val="0"/>
          <w:numId w:val="20"/>
        </w:numPr>
        <w:ind w:left="2160"/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r w:rsidRPr="00843E3C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Observer </w:t>
      </w:r>
    </w:p>
    <w:p w:rsidR="00843E3C" w:rsidRDefault="00843E3C" w:rsidP="00843E3C">
      <w:pPr>
        <w:pStyle w:val="ListParagraph"/>
        <w:ind w:left="108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</w: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</w:r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It is responsible for updating, drawing and deleting the </w:t>
      </w: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</w: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</w:r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components of the HI </w:t>
      </w:r>
    </w:p>
    <w:p w:rsidR="00843E3C" w:rsidRPr="00843E3C" w:rsidRDefault="00843E3C" w:rsidP="00843E3C">
      <w:pPr>
        <w:pStyle w:val="ListParagraph"/>
        <w:numPr>
          <w:ilvl w:val="0"/>
          <w:numId w:val="20"/>
        </w:numPr>
        <w:ind w:left="2160"/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r w:rsidRPr="00843E3C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 GUI </w:t>
      </w:r>
    </w:p>
    <w:p w:rsidR="00843E3C" w:rsidRPr="00843E3C" w:rsidRDefault="00843E3C" w:rsidP="00843E3C">
      <w:pPr>
        <w:pStyle w:val="ListParagraph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</w: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</w:r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It holds all the </w:t>
      </w:r>
      <w:proofErr w:type="spellStart"/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Jpanels</w:t>
      </w:r>
      <w:proofErr w:type="spellEnd"/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, </w:t>
      </w:r>
      <w:proofErr w:type="spellStart"/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Jlabels</w:t>
      </w:r>
      <w:proofErr w:type="spellEnd"/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, </w:t>
      </w:r>
      <w:proofErr w:type="spellStart"/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Jbuttons</w:t>
      </w:r>
      <w:proofErr w:type="spellEnd"/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and Clips of </w:t>
      </w: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</w: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ab/>
      </w:r>
      <w:r w:rsidRPr="00843E3C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the project</w:t>
      </w: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843E3C" w:rsidRDefault="00843E3C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843E3C" w:rsidRDefault="00843E3C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843E3C" w:rsidRDefault="00843E3C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843E3C" w:rsidRDefault="00843E3C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843E3C" w:rsidRDefault="00843E3C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843E3C" w:rsidRDefault="00843E3C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843E3C" w:rsidRDefault="00843E3C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843E3C" w:rsidRDefault="00843E3C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843E3C" w:rsidRPr="001B2335" w:rsidRDefault="00843E3C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F47237" w:rsidRDefault="00F47237" w:rsidP="00A816FD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  <w:r w:rsidRPr="00F47237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>GUI</w:t>
      </w:r>
    </w:p>
    <w:p w:rsidR="00010425" w:rsidRPr="00954644" w:rsidRDefault="00954644" w:rsidP="00010425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 w:rsidRPr="00954644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  <w:t>MAIN MENU</w:t>
      </w:r>
    </w:p>
    <w:p w:rsidR="00F47237" w:rsidRDefault="00954644" w:rsidP="008264C9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  <w:r>
        <w:rPr>
          <w:noProof/>
        </w:rPr>
        <w:drawing>
          <wp:inline distT="0" distB="0" distL="0" distR="0" wp14:anchorId="7210A8D6" wp14:editId="042A0977">
            <wp:extent cx="6309360" cy="4462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25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 w:rsidRPr="00954644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  <w:t>OPTIONS</w:t>
      </w:r>
    </w:p>
    <w:p w:rsidR="00954644" w:rsidRP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BD68F9" wp14:editId="0570D168">
            <wp:simplePos x="0" y="0"/>
            <wp:positionH relativeFrom="column">
              <wp:posOffset>459105</wp:posOffset>
            </wp:positionH>
            <wp:positionV relativeFrom="paragraph">
              <wp:posOffset>6985</wp:posOffset>
            </wp:positionV>
            <wp:extent cx="6309360" cy="34385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4C9" w:rsidRDefault="008264C9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954644">
      <w:pPr>
        <w:pStyle w:val="ListParagraph"/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 w:rsidRPr="00954644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  <w:t>INSIDE GAME</w:t>
      </w:r>
    </w:p>
    <w:p w:rsidR="00954644" w:rsidRP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4117F866" wp14:editId="1C888A35">
            <wp:extent cx="6309360" cy="4396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25" w:rsidRDefault="00F47237" w:rsidP="008264C9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  <w:r w:rsidRPr="00F47237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>User Guide</w:t>
      </w:r>
    </w:p>
    <w:p w:rsidR="008264C9" w:rsidRPr="008264C9" w:rsidRDefault="008264C9" w:rsidP="008264C9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2E38C8" w:rsidRPr="002E38C8" w:rsidRDefault="009F64ED" w:rsidP="00AF2FEA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C</w:t>
      </w:r>
      <w:r w:rsidR="00B5163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hoose </w:t>
      </w:r>
      <w:r w:rsidR="00AF2FEA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Settings or </w:t>
      </w:r>
      <w:r w:rsidR="001542F6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D</w:t>
      </w:r>
      <w:r w:rsidR="00A37CFA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ifficulty</w:t>
      </w:r>
      <w:r w:rsidR="00E178F3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from Main Menu</w:t>
      </w:r>
      <w:r w:rsidR="00EE3ACD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.</w:t>
      </w:r>
    </w:p>
    <w:p w:rsidR="00010425" w:rsidRPr="00010425" w:rsidRDefault="00B51637" w:rsidP="00914EB7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On </w:t>
      </w:r>
      <w:r w:rsidR="00914EB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Settings</w:t>
      </w: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choice you can set preference like setting images.</w:t>
      </w:r>
    </w:p>
    <w:p w:rsidR="008264C9" w:rsidRDefault="00E30AB8" w:rsidP="00D95D07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On </w:t>
      </w:r>
      <w:r w:rsidR="00D95D0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Other </w:t>
      </w:r>
      <w:r w:rsidR="00B5163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choice</w:t>
      </w:r>
      <w:r w:rsidR="00D95D0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s</w:t>
      </w:r>
      <w:r w:rsidR="00EE3ACD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,</w:t>
      </w:r>
      <w:r w:rsidR="00B5163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you will be able to choose level of difficulty to play.</w:t>
      </w:r>
    </w:p>
    <w:p w:rsidR="00B51637" w:rsidRDefault="00B51637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The difficulty is set according to number of obstacles during your journey.</w:t>
      </w:r>
    </w:p>
    <w:p w:rsidR="008264C9" w:rsidRPr="00B51637" w:rsidRDefault="00B51637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Aim of each level is to finish maze and finally </w:t>
      </w:r>
      <w:r w:rsidR="00DF676D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exit the maze</w:t>
      </w: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through door which will be in the lower right corner.</w:t>
      </w:r>
      <w:r w:rsidR="00954644" w:rsidRPr="00954644">
        <w:rPr>
          <w:noProof/>
        </w:rPr>
        <w:t xml:space="preserve"> </w:t>
      </w:r>
      <w:r w:rsidR="00954644">
        <w:rPr>
          <w:noProof/>
        </w:rPr>
        <w:drawing>
          <wp:inline distT="0" distB="0" distL="0" distR="0" wp14:anchorId="1B7529D2" wp14:editId="309D8C86">
            <wp:extent cx="200025" cy="219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C9" w:rsidRDefault="00B51637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There is a character you can control by moving it with</w:t>
      </w:r>
      <w:r w:rsidRPr="00B5163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keyboard arrows and shooting by keyboard space</w:t>
      </w:r>
      <w:r w:rsidR="00340940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and rotate with (W-D-S-A) keys</w:t>
      </w: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.</w:t>
      </w:r>
      <w:r w:rsidR="00954644" w:rsidRPr="00954644">
        <w:rPr>
          <w:noProof/>
        </w:rPr>
        <w:t xml:space="preserve"> </w:t>
      </w:r>
      <w:r w:rsidR="00954644">
        <w:rPr>
          <w:noProof/>
        </w:rPr>
        <w:drawing>
          <wp:inline distT="0" distB="0" distL="0" distR="0" wp14:anchorId="48335BD6" wp14:editId="54D94F26">
            <wp:extent cx="200025" cy="180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37" w:rsidRDefault="00B51637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To finish the level without being hurt you should avoid obstacles such as Big Bomb </w:t>
      </w:r>
      <w:r w:rsidR="00C222FD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&amp; Small one.</w:t>
      </w:r>
      <w:r w:rsidR="00954644" w:rsidRPr="00954644">
        <w:rPr>
          <w:noProof/>
        </w:rPr>
        <w:t xml:space="preserve"> </w:t>
      </w:r>
      <w:r w:rsidR="00954644">
        <w:rPr>
          <w:noProof/>
        </w:rPr>
        <w:drawing>
          <wp:inline distT="0" distB="0" distL="0" distR="0" wp14:anchorId="0D4FE968" wp14:editId="54112EC3">
            <wp:extent cx="180975" cy="180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644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</w:t>
      </w:r>
      <w:r w:rsidR="00954644">
        <w:rPr>
          <w:noProof/>
        </w:rPr>
        <w:drawing>
          <wp:inline distT="0" distB="0" distL="0" distR="0" wp14:anchorId="07B05C43" wp14:editId="6496234A">
            <wp:extent cx="180975" cy="180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CD" w:rsidRDefault="00EE3ACD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Big bomb will kill you at once but small one will reduce your health by specific damage.</w:t>
      </w:r>
    </w:p>
    <w:p w:rsidR="00C222FD" w:rsidRDefault="00C222FD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You can make your own path </w:t>
      </w:r>
      <w:r w:rsidR="00CC46DE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with</w:t>
      </w: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your weapon by destroying </w:t>
      </w:r>
      <w:r w:rsidR="00A572AC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Shoot</w:t>
      </w:r>
      <w:r w:rsidR="00EE3ACD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able objects in maze </w:t>
      </w:r>
      <w:r w:rsidR="00CC46DE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which are bombs &amp; trees.</w:t>
      </w:r>
      <w:r w:rsidR="00954644" w:rsidRPr="00954644">
        <w:rPr>
          <w:noProof/>
        </w:rPr>
        <w:t xml:space="preserve"> </w:t>
      </w:r>
      <w:r w:rsidR="00954644">
        <w:rPr>
          <w:noProof/>
        </w:rPr>
        <w:drawing>
          <wp:inline distT="0" distB="0" distL="0" distR="0" wp14:anchorId="18692AC3" wp14:editId="6880706E">
            <wp:extent cx="209550" cy="238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DE" w:rsidRDefault="00954644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C621B98" wp14:editId="6AC9736D">
            <wp:simplePos x="0" y="0"/>
            <wp:positionH relativeFrom="column">
              <wp:posOffset>2278380</wp:posOffset>
            </wp:positionH>
            <wp:positionV relativeFrom="paragraph">
              <wp:posOffset>323215</wp:posOffset>
            </wp:positionV>
            <wp:extent cx="2190750" cy="3143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46DE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Use your weapon wisely as you have only six bullets in your ammo.</w:t>
      </w:r>
      <w:r w:rsidRPr="00954644">
        <w:rPr>
          <w:noProof/>
        </w:rPr>
        <w:t xml:space="preserve"> </w:t>
      </w:r>
    </w:p>
    <w:p w:rsidR="00CC46DE" w:rsidRDefault="00CC46DE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During your journey you will find </w:t>
      </w:r>
      <w:r w:rsidR="009F45F9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useful items.</w:t>
      </w:r>
      <w:r w:rsidR="00954644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</w:t>
      </w:r>
      <w:r w:rsidR="00954644">
        <w:rPr>
          <w:noProof/>
        </w:rPr>
        <w:drawing>
          <wp:inline distT="0" distB="0" distL="0" distR="0" wp14:anchorId="5E9BC9F5" wp14:editId="1CF911FA">
            <wp:extent cx="1905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F9" w:rsidRDefault="009F45F9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Collectable items have different effects :</w:t>
      </w:r>
    </w:p>
    <w:p w:rsidR="009F45F9" w:rsidRDefault="009F45F9" w:rsidP="002E38C8">
      <w:pPr>
        <w:pStyle w:val="ListParagraph"/>
        <w:numPr>
          <w:ilvl w:val="0"/>
          <w:numId w:val="21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Increase your health.</w:t>
      </w:r>
    </w:p>
    <w:p w:rsidR="009F45F9" w:rsidRDefault="009F45F9" w:rsidP="002E38C8">
      <w:pPr>
        <w:pStyle w:val="ListParagraph"/>
        <w:numPr>
          <w:ilvl w:val="0"/>
          <w:numId w:val="21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Give an extra life.</w:t>
      </w:r>
    </w:p>
    <w:p w:rsidR="00B51637" w:rsidRDefault="00954644" w:rsidP="002E38C8">
      <w:pPr>
        <w:pStyle w:val="ListParagraph"/>
        <w:numPr>
          <w:ilvl w:val="0"/>
          <w:numId w:val="21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5A2CB37" wp14:editId="415ACC2E">
            <wp:simplePos x="0" y="0"/>
            <wp:positionH relativeFrom="column">
              <wp:posOffset>5364480</wp:posOffset>
            </wp:positionH>
            <wp:positionV relativeFrom="paragraph">
              <wp:posOffset>194310</wp:posOffset>
            </wp:positionV>
            <wp:extent cx="1323975" cy="58102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5F9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Increase your ammo by one bullet.</w:t>
      </w:r>
    </w:p>
    <w:p w:rsidR="00A7168E" w:rsidRDefault="00A7168E" w:rsidP="0040788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Your score is calculated by the time you take.</w:t>
      </w:r>
      <w:r w:rsidR="00954644" w:rsidRPr="00954644">
        <w:rPr>
          <w:noProof/>
        </w:rPr>
        <w:t xml:space="preserve"> </w:t>
      </w:r>
    </w:p>
    <w:p w:rsidR="00A7168E" w:rsidRPr="00A7168E" w:rsidRDefault="00A7168E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Enjoy The Game!</w:t>
      </w:r>
    </w:p>
    <w:p w:rsidR="00B51637" w:rsidRPr="00B51637" w:rsidRDefault="00B51637" w:rsidP="00B51637">
      <w:pPr>
        <w:ind w:left="720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</w:p>
    <w:p w:rsidR="008264C9" w:rsidRPr="00010425" w:rsidRDefault="008264C9" w:rsidP="008264C9">
      <w:pPr>
        <w:pStyle w:val="ListParagraph"/>
        <w:ind w:left="1440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</w:p>
    <w:p w:rsidR="00A816FD" w:rsidRPr="00A816FD" w:rsidRDefault="00A816FD" w:rsidP="00A816FD"/>
    <w:sectPr w:rsidR="00A816FD" w:rsidRPr="00A816FD" w:rsidSect="00673C35">
      <w:footerReference w:type="default" r:id="rId24"/>
      <w:pgSz w:w="12240" w:h="15840"/>
      <w:pgMar w:top="1008" w:right="1152" w:bottom="1152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0DA8" w:rsidRDefault="00100DA8">
      <w:pPr>
        <w:spacing w:after="0"/>
      </w:pPr>
      <w:r>
        <w:separator/>
      </w:r>
    </w:p>
  </w:endnote>
  <w:endnote w:type="continuationSeparator" w:id="0">
    <w:p w:rsidR="00100DA8" w:rsidRDefault="00100DA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0C8B" w:rsidRDefault="000D5AB1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843E3C">
      <w:rPr>
        <w:noProof/>
      </w:rPr>
      <w:t>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0DA8" w:rsidRDefault="00100DA8">
      <w:pPr>
        <w:spacing w:after="0"/>
      </w:pPr>
      <w:r>
        <w:separator/>
      </w:r>
    </w:p>
  </w:footnote>
  <w:footnote w:type="continuationSeparator" w:id="0">
    <w:p w:rsidR="00100DA8" w:rsidRDefault="00100DA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DA021A2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5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0B68D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084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84D1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225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CA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FC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322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42FF8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3435DE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2851A0C"/>
    <w:multiLevelType w:val="hybridMultilevel"/>
    <w:tmpl w:val="D6389924"/>
    <w:lvl w:ilvl="0" w:tplc="755E3B6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725705"/>
    <w:multiLevelType w:val="hybridMultilevel"/>
    <w:tmpl w:val="CD7A5132"/>
    <w:lvl w:ilvl="0" w:tplc="FAF05E1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1332F6C"/>
    <w:multiLevelType w:val="hybridMultilevel"/>
    <w:tmpl w:val="9CC4AE36"/>
    <w:lvl w:ilvl="0" w:tplc="418620A4">
      <w:start w:val="10"/>
      <w:numFmt w:val="decimal"/>
      <w:lvlText w:val="%1)"/>
      <w:lvlJc w:val="left"/>
      <w:pPr>
        <w:ind w:left="1548" w:hanging="46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A56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B774672"/>
    <w:multiLevelType w:val="hybridMultilevel"/>
    <w:tmpl w:val="3FE0017A"/>
    <w:lvl w:ilvl="0" w:tplc="AA2495C6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C52B42"/>
    <w:multiLevelType w:val="multilevel"/>
    <w:tmpl w:val="3810148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8D13869"/>
    <w:multiLevelType w:val="hybridMultilevel"/>
    <w:tmpl w:val="076E6A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3B4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DF7491A"/>
    <w:multiLevelType w:val="hybridMultilevel"/>
    <w:tmpl w:val="C29A04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4"/>
  </w:num>
  <w:num w:numId="14">
    <w:abstractNumId w:val="18"/>
  </w:num>
  <w:num w:numId="15">
    <w:abstractNumId w:val="16"/>
  </w:num>
  <w:num w:numId="16">
    <w:abstractNumId w:val="10"/>
  </w:num>
  <w:num w:numId="17">
    <w:abstractNumId w:val="19"/>
  </w:num>
  <w:num w:numId="18">
    <w:abstractNumId w:val="17"/>
  </w:num>
  <w:num w:numId="19">
    <w:abstractNumId w:val="15"/>
  </w:num>
  <w:num w:numId="20">
    <w:abstractNumId w:val="11"/>
  </w:num>
  <w:num w:numId="21">
    <w:abstractNumId w:val="12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6FD"/>
    <w:rsid w:val="00010425"/>
    <w:rsid w:val="00033547"/>
    <w:rsid w:val="000D5AB1"/>
    <w:rsid w:val="00100DA8"/>
    <w:rsid w:val="001542F6"/>
    <w:rsid w:val="001B2335"/>
    <w:rsid w:val="002045EB"/>
    <w:rsid w:val="00284E6C"/>
    <w:rsid w:val="00293B83"/>
    <w:rsid w:val="002B5B7F"/>
    <w:rsid w:val="002E38C8"/>
    <w:rsid w:val="002F2E6F"/>
    <w:rsid w:val="00302A2C"/>
    <w:rsid w:val="00340940"/>
    <w:rsid w:val="00381669"/>
    <w:rsid w:val="00407888"/>
    <w:rsid w:val="00407CFC"/>
    <w:rsid w:val="00417356"/>
    <w:rsid w:val="0052105A"/>
    <w:rsid w:val="00525001"/>
    <w:rsid w:val="0065249B"/>
    <w:rsid w:val="0066584A"/>
    <w:rsid w:val="00673C35"/>
    <w:rsid w:val="00683872"/>
    <w:rsid w:val="006A3CE7"/>
    <w:rsid w:val="0076387D"/>
    <w:rsid w:val="008264C9"/>
    <w:rsid w:val="00843E3C"/>
    <w:rsid w:val="008F15C5"/>
    <w:rsid w:val="0090032D"/>
    <w:rsid w:val="00914EB7"/>
    <w:rsid w:val="009414BB"/>
    <w:rsid w:val="00954644"/>
    <w:rsid w:val="00955B81"/>
    <w:rsid w:val="00965D17"/>
    <w:rsid w:val="009F45F9"/>
    <w:rsid w:val="009F64ED"/>
    <w:rsid w:val="00A27383"/>
    <w:rsid w:val="00A37CFA"/>
    <w:rsid w:val="00A47E40"/>
    <w:rsid w:val="00A572AC"/>
    <w:rsid w:val="00A7168E"/>
    <w:rsid w:val="00A736B0"/>
    <w:rsid w:val="00A816FD"/>
    <w:rsid w:val="00AF2FEA"/>
    <w:rsid w:val="00B07EA0"/>
    <w:rsid w:val="00B51637"/>
    <w:rsid w:val="00C222FD"/>
    <w:rsid w:val="00C46343"/>
    <w:rsid w:val="00C83E3C"/>
    <w:rsid w:val="00CC46DE"/>
    <w:rsid w:val="00D02A74"/>
    <w:rsid w:val="00D905F1"/>
    <w:rsid w:val="00D95D07"/>
    <w:rsid w:val="00DF56DD"/>
    <w:rsid w:val="00DF676D"/>
    <w:rsid w:val="00E178F3"/>
    <w:rsid w:val="00E27079"/>
    <w:rsid w:val="00E30AB8"/>
    <w:rsid w:val="00E53E8C"/>
    <w:rsid w:val="00EE3ACD"/>
    <w:rsid w:val="00F25E19"/>
    <w:rsid w:val="00F2675B"/>
    <w:rsid w:val="00F47237"/>
    <w:rsid w:val="00F5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AB3EEC8-0792-4109-82C5-6B1C5899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7383"/>
  </w:style>
  <w:style w:type="paragraph" w:styleId="Heading1">
    <w:name w:val="heading 1"/>
    <w:basedOn w:val="Normal"/>
    <w:link w:val="Heading1Char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e">
    <w:name w:val="Date"/>
    <w:basedOn w:val="Normal"/>
    <w:next w:val="Address"/>
    <w:link w:val="DateChar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eChar">
    <w:name w:val="Date Char"/>
    <w:basedOn w:val="DefaultParagraphFont"/>
    <w:link w:val="Date"/>
    <w:uiPriority w:val="2"/>
    <w:rsid w:val="00673C35"/>
    <w:rPr>
      <w:b/>
      <w:bCs/>
      <w:color w:val="0D0D0D" w:themeColor="text1" w:themeTint="F2"/>
    </w:rPr>
  </w:style>
  <w:style w:type="paragraph" w:customStyle="1" w:styleId="Address">
    <w:name w:val="Address"/>
    <w:basedOn w:val="Normal"/>
    <w:next w:val="Salutation"/>
    <w:uiPriority w:val="3"/>
    <w:qFormat/>
    <w:rsid w:val="00965D17"/>
    <w:pPr>
      <w:spacing w:line="336" w:lineRule="auto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0D5AB1"/>
    <w:rPr>
      <w:rFonts w:eastAsiaTheme="minorEastAsia"/>
      <w:color w:val="2A7B88" w:themeColor="accent1" w:themeShade="BF"/>
    </w:rPr>
  </w:style>
  <w:style w:type="paragraph" w:styleId="Salutation">
    <w:name w:val="Salutation"/>
    <w:basedOn w:val="Normal"/>
    <w:next w:val="Normal"/>
    <w:link w:val="SalutationChar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SalutationChar">
    <w:name w:val="Salutation Char"/>
    <w:basedOn w:val="DefaultParagraphFont"/>
    <w:link w:val="Salutation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Closing">
    <w:name w:val="Closing"/>
    <w:basedOn w:val="Normal"/>
    <w:next w:val="Signature"/>
    <w:link w:val="ClosingChar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ClosingChar">
    <w:name w:val="Closing Char"/>
    <w:basedOn w:val="DefaultParagraphFont"/>
    <w:link w:val="Closing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Signature">
    <w:name w:val="Signature"/>
    <w:basedOn w:val="Normal"/>
    <w:next w:val="Normal"/>
    <w:link w:val="SignatureChar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0D5AB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PlaceholderText">
    <w:name w:val="Placeholder Text"/>
    <w:basedOn w:val="DefaultParagraphFont"/>
    <w:uiPriority w:val="99"/>
    <w:semiHidden/>
    <w:rsid w:val="00DF56DD"/>
    <w:rPr>
      <w:color w:val="3A3836" w:themeColor="background2" w:themeShade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F56DD"/>
    <w:rPr>
      <w:i/>
      <w:iCs/>
      <w:color w:val="2A7B88" w:themeColor="accent1" w:themeShade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DF56DD"/>
    <w:rPr>
      <w:color w:val="2A7B88" w:themeColor="accent1" w:themeShade="BF"/>
      <w:u w:val="singl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F56DD"/>
    <w:rPr>
      <w:szCs w:val="16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F56DD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736B0"/>
    <w:rPr>
      <w:sz w:val="22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F56DD"/>
    <w:rPr>
      <w:rFonts w:ascii="Segoe UI" w:hAnsi="Segoe UI" w:cs="Segoe UI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6B0"/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36B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36B0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36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36B0"/>
    <w:rPr>
      <w:b/>
      <w:bCs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736B0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736B0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36B0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736B0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736B0"/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qFormat/>
    <w:rsid w:val="00A81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hmed\AppData\Roaming\Microsoft\Templates\Cover%20letter%20(bl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CB15725948B4572BDE7535AD67E9D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FA2FEF-6B36-4E99-AFCA-C41EC18553C2}"/>
      </w:docPartPr>
      <w:docPartBody>
        <w:p w:rsidR="00E46EBB" w:rsidRDefault="00DD592F">
          <w:pPr>
            <w:pStyle w:val="0CB15725948B4572BDE7535AD67E9DEF"/>
          </w:pPr>
          <w:r>
            <w:t>Recipient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592F"/>
    <w:rsid w:val="000C11D5"/>
    <w:rsid w:val="00165AA5"/>
    <w:rsid w:val="002C1F5C"/>
    <w:rsid w:val="00436E07"/>
    <w:rsid w:val="00571D9D"/>
    <w:rsid w:val="00980368"/>
    <w:rsid w:val="00AA009F"/>
    <w:rsid w:val="00D174BC"/>
    <w:rsid w:val="00DD592F"/>
    <w:rsid w:val="00E252C0"/>
    <w:rsid w:val="00E46EBB"/>
    <w:rsid w:val="00F54A40"/>
    <w:rsid w:val="00FB3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D68AEE9A3294E65AF4F95EBAF8E1245">
    <w:name w:val="DD68AEE9A3294E65AF4F95EBAF8E1245"/>
  </w:style>
  <w:style w:type="paragraph" w:customStyle="1" w:styleId="135F6E6F814E4E31B7689F764E639817">
    <w:name w:val="135F6E6F814E4E31B7689F764E639817"/>
  </w:style>
  <w:style w:type="paragraph" w:customStyle="1" w:styleId="B4BFA85856CC4885AFC90C05A1C6CFFD">
    <w:name w:val="B4BFA85856CC4885AFC90C05A1C6CFFD"/>
  </w:style>
  <w:style w:type="paragraph" w:customStyle="1" w:styleId="3693EF5029D841A39411C384FBB7819A">
    <w:name w:val="3693EF5029D841A39411C384FBB7819A"/>
  </w:style>
  <w:style w:type="paragraph" w:customStyle="1" w:styleId="B5197E66C3A542F3A0B069DF36E13D94">
    <w:name w:val="B5197E66C3A542F3A0B069DF36E13D94"/>
  </w:style>
  <w:style w:type="paragraph" w:customStyle="1" w:styleId="0CB15725948B4572BDE7535AD67E9DEF">
    <w:name w:val="0CB15725948B4572BDE7535AD67E9DEF"/>
  </w:style>
  <w:style w:type="paragraph" w:customStyle="1" w:styleId="BE40DF4EAB124B0396FA34580FAD465B">
    <w:name w:val="BE40DF4EAB124B0396FA34580FAD465B"/>
  </w:style>
  <w:style w:type="paragraph" w:customStyle="1" w:styleId="6946432215BF4D838DF0B6DA88D634D8">
    <w:name w:val="6946432215BF4D838DF0B6DA88D634D8"/>
  </w:style>
  <w:style w:type="paragraph" w:customStyle="1" w:styleId="10DD68428528426180C5B55A4CAD818B">
    <w:name w:val="10DD68428528426180C5B55A4CAD818B"/>
  </w:style>
  <w:style w:type="paragraph" w:customStyle="1" w:styleId="FCF9D198FCA747A18B4C6BCFE8E20F91">
    <w:name w:val="FCF9D198FCA747A18B4C6BCFE8E20F91"/>
  </w:style>
  <w:style w:type="paragraph" w:customStyle="1" w:styleId="E93CC0A9EDE548EF90EEC4606431AFC6">
    <w:name w:val="E93CC0A9EDE548EF90EEC4606431AFC6"/>
  </w:style>
  <w:style w:type="paragraph" w:customStyle="1" w:styleId="E3E428BB425149E99606C482185B8F41">
    <w:name w:val="E3E428BB425149E99606C482185B8F41"/>
  </w:style>
  <w:style w:type="paragraph" w:customStyle="1" w:styleId="0339342BBDE84C9CBDF08A8BBA3619A8">
    <w:name w:val="0339342BBDE84C9CBDF08A8BBA3619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Ahmed Nasser Abdelkareem Mohamed (9)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Cover letter (blue).dotx</Template>
  <TotalTime>459</TotalTime>
  <Pages>1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ecc1</dc:creator>
  <cp:keywords/>
  <dc:description/>
  <cp:lastModifiedBy>Ahmed Nasser</cp:lastModifiedBy>
  <cp:revision>32</cp:revision>
  <dcterms:created xsi:type="dcterms:W3CDTF">2017-11-27T13:30:00Z</dcterms:created>
  <dcterms:modified xsi:type="dcterms:W3CDTF">2017-12-21T01:28:00Z</dcterms:modified>
</cp:coreProperties>
</file>