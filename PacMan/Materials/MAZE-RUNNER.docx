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383" w:rsidRDefault="00033547" w:rsidP="00A816FD">
      <w:pPr>
        <w:pStyle w:val="Title"/>
      </w:pPr>
      <w:r>
        <w:t xml:space="preserve">Maze Runner </w:t>
      </w:r>
      <w:r w:rsidR="00A816FD">
        <w:t>Report</w:t>
      </w:r>
    </w:p>
    <w:p w:rsidR="00965D17" w:rsidRDefault="00A816FD" w:rsidP="00A816FD">
      <w:r>
        <w:t>OOP</w:t>
      </w:r>
      <w:r w:rsidR="00965D17">
        <w:t> | </w:t>
      </w:r>
      <w:r w:rsidR="008264C9">
        <w:t>03/12</w:t>
      </w:r>
      <w:r>
        <w:t> </w:t>
      </w:r>
    </w:p>
    <w:p w:rsidR="00A816FD" w:rsidRDefault="00A816FD" w:rsidP="00A816FD"/>
    <w:p w:rsidR="00A816FD" w:rsidRDefault="00A816FD" w:rsidP="00A816FD"/>
    <w:p w:rsidR="00F47237" w:rsidRDefault="00F47237" w:rsidP="00A816FD"/>
    <w:p w:rsidR="00F47237" w:rsidRDefault="00F47237" w:rsidP="00A816FD"/>
    <w:p w:rsidR="00F47237" w:rsidRDefault="00F47237" w:rsidP="00A816FD"/>
    <w:p w:rsidR="00A816FD" w:rsidRDefault="00A816FD" w:rsidP="00A816FD"/>
    <w:p w:rsidR="00A816FD" w:rsidRDefault="00A816FD" w:rsidP="00A816FD"/>
    <w:p w:rsidR="00965D17" w:rsidRPr="00A816FD" w:rsidRDefault="00A816FD" w:rsidP="00A816FD">
      <w:pPr>
        <w:pStyle w:val="Date"/>
        <w:jc w:val="center"/>
        <w:rPr>
          <w:rFonts w:asciiTheme="majorHAnsi" w:eastAsiaTheme="majorEastAsia" w:hAnsiTheme="majorHAnsi" w:cstheme="majorBidi"/>
          <w:b w:val="0"/>
          <w:bCs w:val="0"/>
          <w:color w:val="2A7B88" w:themeColor="accent1" w:themeShade="BF"/>
          <w:kern w:val="28"/>
          <w:sz w:val="56"/>
        </w:rPr>
      </w:pPr>
      <w:r>
        <w:rPr>
          <w:rFonts w:asciiTheme="majorHAnsi" w:eastAsiaTheme="majorEastAsia" w:hAnsiTheme="majorHAnsi" w:cstheme="majorBidi"/>
          <w:b w:val="0"/>
          <w:bCs w:val="0"/>
          <w:color w:val="2A7B88" w:themeColor="accent1" w:themeShade="BF"/>
          <w:kern w:val="28"/>
          <w:sz w:val="56"/>
        </w:rPr>
        <w:t>(Names)</w:t>
      </w:r>
    </w:p>
    <w:p w:rsidR="00A816FD" w:rsidRPr="00A816FD" w:rsidRDefault="00A816FD" w:rsidP="00A816FD">
      <w:pPr>
        <w:pStyle w:val="Address"/>
      </w:pPr>
    </w:p>
    <w:sdt>
      <w:sdtPr>
        <w:rPr>
          <w:sz w:val="36"/>
          <w:szCs w:val="36"/>
        </w:rPr>
        <w:alias w:val="Recipient Name:"/>
        <w:tag w:val="Recipient Name:"/>
        <w:id w:val="329652792"/>
        <w:placeholder>
          <w:docPart w:val="0CB15725948B4572BDE7535AD67E9DEF"/>
        </w:placeholder>
        <w:dataBinding w:prefixMappings="xmlns:ns0='http://schemas.microsoft.com/office/2006/coverPageProps' " w:xpath="/ns0:CoverPageProperties[1]/ns0:CompanyFax[1]" w:storeItemID="{55AF091B-3C7A-41E3-B477-F2FDAA23CFDA}"/>
        <w15:appearance w15:val="hidden"/>
        <w:text w:multiLine="1"/>
      </w:sdtPr>
      <w:sdtEndPr/>
      <w:sdtContent>
        <w:p w:rsidR="00965D17" w:rsidRPr="00F47237" w:rsidRDefault="00A816FD" w:rsidP="00A816FD">
          <w:pPr>
            <w:pStyle w:val="Address"/>
            <w:numPr>
              <w:ilvl w:val="0"/>
              <w:numId w:val="17"/>
            </w:numPr>
            <w:jc w:val="center"/>
            <w:rPr>
              <w:sz w:val="36"/>
              <w:szCs w:val="36"/>
            </w:rPr>
          </w:pPr>
          <w:r w:rsidRPr="00F47237">
            <w:rPr>
              <w:sz w:val="36"/>
              <w:szCs w:val="36"/>
            </w:rPr>
            <w:t xml:space="preserve">Ahmed Nasser </w:t>
          </w:r>
          <w:proofErr w:type="spellStart"/>
          <w:r w:rsidRPr="00F47237">
            <w:rPr>
              <w:sz w:val="36"/>
              <w:szCs w:val="36"/>
            </w:rPr>
            <w:t>Abdelkareem</w:t>
          </w:r>
          <w:proofErr w:type="spellEnd"/>
          <w:r w:rsidRPr="00F47237">
            <w:rPr>
              <w:sz w:val="36"/>
              <w:szCs w:val="36"/>
            </w:rPr>
            <w:t xml:space="preserve"> Mohamed (9)</w:t>
          </w:r>
        </w:p>
      </w:sdtContent>
    </w:sdt>
    <w:p w:rsidR="00A816FD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Ahmed Khaled </w:t>
      </w:r>
      <w:proofErr w:type="spellStart"/>
      <w:r w:rsidRPr="00F47237">
        <w:rPr>
          <w:sz w:val="36"/>
          <w:szCs w:val="36"/>
        </w:rPr>
        <w:t>abdelsayed</w:t>
      </w:r>
      <w:proofErr w:type="spellEnd"/>
      <w:r w:rsidRPr="00F47237">
        <w:rPr>
          <w:sz w:val="36"/>
          <w:szCs w:val="36"/>
        </w:rPr>
        <w:t xml:space="preserve"> </w:t>
      </w:r>
      <w:proofErr w:type="spellStart"/>
      <w:r w:rsidRPr="00F47237">
        <w:rPr>
          <w:sz w:val="36"/>
          <w:szCs w:val="36"/>
        </w:rPr>
        <w:t>abdelaal</w:t>
      </w:r>
      <w:proofErr w:type="spellEnd"/>
      <w:r w:rsidRPr="00F47237">
        <w:rPr>
          <w:sz w:val="36"/>
          <w:szCs w:val="36"/>
        </w:rPr>
        <w:t xml:space="preserve"> (5)</w:t>
      </w:r>
    </w:p>
    <w:p w:rsidR="00A816FD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Mohamed </w:t>
      </w:r>
      <w:proofErr w:type="spellStart"/>
      <w:r w:rsidRPr="00F47237">
        <w:rPr>
          <w:sz w:val="36"/>
          <w:szCs w:val="36"/>
        </w:rPr>
        <w:t>esmail</w:t>
      </w:r>
      <w:proofErr w:type="spellEnd"/>
      <w:r w:rsidRPr="00F47237">
        <w:rPr>
          <w:sz w:val="36"/>
          <w:szCs w:val="36"/>
        </w:rPr>
        <w:t xml:space="preserve"> Mohamed Ali (53)</w:t>
      </w:r>
    </w:p>
    <w:p w:rsidR="00965D17" w:rsidRPr="00F47237" w:rsidRDefault="00A816FD" w:rsidP="00A816FD">
      <w:pPr>
        <w:pStyle w:val="Address"/>
        <w:numPr>
          <w:ilvl w:val="0"/>
          <w:numId w:val="17"/>
        </w:numPr>
        <w:jc w:val="center"/>
        <w:rPr>
          <w:sz w:val="36"/>
          <w:szCs w:val="36"/>
        </w:rPr>
      </w:pPr>
      <w:r w:rsidRPr="00F47237">
        <w:rPr>
          <w:sz w:val="36"/>
          <w:szCs w:val="36"/>
        </w:rPr>
        <w:t xml:space="preserve">Bassam Ashraf </w:t>
      </w:r>
      <w:proofErr w:type="spellStart"/>
      <w:r w:rsidRPr="00F47237">
        <w:rPr>
          <w:sz w:val="36"/>
          <w:szCs w:val="36"/>
        </w:rPr>
        <w:t>elsayed</w:t>
      </w:r>
      <w:proofErr w:type="spellEnd"/>
      <w:r w:rsidRPr="00F47237">
        <w:rPr>
          <w:sz w:val="36"/>
          <w:szCs w:val="36"/>
        </w:rPr>
        <w:t xml:space="preserve"> Mattar (16)</w:t>
      </w:r>
    </w:p>
    <w:p w:rsidR="00A816FD" w:rsidRPr="00A816FD" w:rsidRDefault="00A816FD" w:rsidP="00A816FD">
      <w:pPr>
        <w:pStyle w:val="Salutation"/>
      </w:pPr>
    </w:p>
    <w:p w:rsidR="00302A2C" w:rsidRDefault="00302A2C" w:rsidP="00302A2C">
      <w:pPr>
        <w:pStyle w:val="Signature"/>
      </w:pPr>
    </w:p>
    <w:p w:rsidR="00A816FD" w:rsidRDefault="00A816FD" w:rsidP="00A816FD"/>
    <w:p w:rsidR="00A816FD" w:rsidRDefault="00A816FD" w:rsidP="00A816FD"/>
    <w:p w:rsidR="00A816FD" w:rsidRDefault="00A816FD" w:rsidP="00A816FD"/>
    <w:p w:rsidR="00A816FD" w:rsidRDefault="00A816FD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UML</w:t>
      </w:r>
      <w:r w:rsid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 MODELS:</w:t>
      </w:r>
    </w:p>
    <w:p w:rsidR="001B2335" w:rsidRDefault="001B2335" w:rsidP="001B2335">
      <w:pPr>
        <w:pStyle w:val="ListParagraph"/>
        <w:ind w:left="144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USE CASE DIAGRAM</w:t>
      </w:r>
    </w:p>
    <w:p w:rsidR="001B2335" w:rsidRPr="001B2335" w:rsidRDefault="001B2335" w:rsidP="001B2335">
      <w:pPr>
        <w:pStyle w:val="ListParagraph"/>
        <w:ind w:left="144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045DEA8" wp14:editId="2EF9A645">
            <wp:extent cx="5652135" cy="47282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010425" w:rsidRDefault="0001042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ab/>
      </w:r>
      <w:r w:rsidRPr="001B2335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CLASS DIGARAM</w:t>
      </w:r>
    </w:p>
    <w:p w:rsidR="001B2335" w:rsidRP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6524625" cy="3038475"/>
            <wp:effectExtent l="0" t="0" r="9525" b="9525"/>
            <wp:docPr id="13" name="Picture 13" descr="D:\BASSAM\Repo\TeamVictor\dbms\Materials\GameUML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SSAM\Repo\TeamVictor\dbms\Materials\GameUMLMV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955" cy="30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ab/>
      </w: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1B2335" w:rsidRDefault="001B2335" w:rsidP="0001042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</w:p>
    <w:p w:rsidR="00F47237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lang w:bidi="ar-EG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STATE DIAGRAM</w:t>
      </w:r>
      <w:r>
        <w:rPr>
          <w:noProof/>
        </w:rPr>
        <w:drawing>
          <wp:inline distT="0" distB="0" distL="0" distR="0">
            <wp:extent cx="6309360" cy="8165054"/>
            <wp:effectExtent l="0" t="0" r="0" b="7620"/>
            <wp:docPr id="14" name="Picture 14" descr="D:\BASSAM\Repo\TeamVictor\dbms\Materials\PlayerStat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SSAM\Repo\TeamVictor\dbms\Materials\PlayerState 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16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5" w:rsidRP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lang w:bidi="ar-EG"/>
        </w:rPr>
      </w:pPr>
      <w:bookmarkStart w:id="0" w:name="_GoBack"/>
      <w:r>
        <w:rPr>
          <w:noProof/>
        </w:rPr>
        <w:drawing>
          <wp:inline distT="0" distB="0" distL="0" distR="0">
            <wp:extent cx="6308687" cy="6610350"/>
            <wp:effectExtent l="0" t="0" r="0" b="0"/>
            <wp:docPr id="15" name="Picture 15" descr="D:\BASSAM\Repo\TeamVictor\dbms\Materials\Ammo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ASSAM\Repo\TeamVictor\dbms\Materials\AmmoSta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942" cy="661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A816FD" w:rsidRDefault="00F47237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Design </w:t>
      </w:r>
      <w:r w:rsidR="00A47E40"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Description</w:t>
      </w:r>
      <w:r w:rsidR="00E53E8C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 xml:space="preserve"> </w:t>
      </w:r>
      <w:r w:rsidR="008264C9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:</w:t>
      </w:r>
    </w:p>
    <w:p w:rsidR="00B07EA0" w:rsidRPr="00E27079" w:rsidRDefault="00A47E40" w:rsidP="00B07EA0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MazeGenerator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the class which is responsible for generating maze randomly with dimension n * m and specific difficulty</w:t>
      </w:r>
      <w:r w:rsidR="00B07EA0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  <w:t>.</w:t>
      </w:r>
    </w:p>
    <w:p w:rsidR="00E27079" w:rsidRPr="00E27079" w:rsidRDefault="00E27079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  <w:lang w:bidi="ar-EG"/>
        </w:rPr>
      </w:pPr>
    </w:p>
    <w:p w:rsidR="00B07EA0" w:rsidRPr="00E27079" w:rsidRDefault="00A47E40" w:rsidP="00B07EA0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ImageFlyWeight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E27079" w:rsidRPr="00E27079" w:rsidRDefault="00A47E40" w:rsidP="00A47E4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the class which is responsible for holding image resources of each maze component.</w:t>
      </w:r>
    </w:p>
    <w:p w:rsidR="00B07EA0" w:rsidRPr="00E27079" w:rsidRDefault="00A47E40" w:rsidP="00B07EA0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Interactables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is an interface that has the common functionality of each component of maze and all components implement this interface -to apply polymorphism-</w:t>
      </w:r>
      <w:r w:rsidR="00E27079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.</w:t>
      </w:r>
    </w:p>
    <w:p w:rsidR="00E27079" w:rsidRDefault="00E27079" w:rsidP="00B07EA0">
      <w:pPr>
        <w:pStyle w:val="ListParagraph"/>
        <w:ind w:left="108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B07EA0" w:rsidRPr="00E27079" w:rsidRDefault="00A47E40" w:rsidP="00E27079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GameEngine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Default="00A47E40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holds all game data</w:t>
      </w:r>
      <w:r w:rsidR="00B07EA0" w:rsidRPr="00E27079"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.</w:t>
      </w:r>
    </w:p>
    <w:p w:rsidR="00E27079" w:rsidRPr="00E27079" w:rsidRDefault="00E27079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</w:p>
    <w:p w:rsidR="00B07EA0" w:rsidRPr="00E27079" w:rsidRDefault="00A47E40" w:rsidP="00B07EA0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ConvertIterator</w:t>
      </w:r>
      <w:proofErr w:type="spellEnd"/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E27079" w:rsidRPr="00A47E40" w:rsidRDefault="00A47E40" w:rsidP="00E27079">
      <w:pPr>
        <w:pStyle w:val="ListParagraph"/>
        <w:ind w:left="1080"/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It converts the maze array to array of interactable interface.</w:t>
      </w:r>
    </w:p>
    <w:p w:rsidR="00E27079" w:rsidRPr="00E27079" w:rsidRDefault="00E27079" w:rsidP="00E27079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</w:p>
    <w:p w:rsidR="00B07EA0" w:rsidRPr="00E27079" w:rsidRDefault="00A47E40" w:rsidP="00B07EA0">
      <w:pPr>
        <w:pStyle w:val="ListParagraph"/>
        <w:numPr>
          <w:ilvl w:val="0"/>
          <w:numId w:val="20"/>
        </w:numP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>Iterator</w:t>
      </w:r>
      <w:r w:rsidR="00B07EA0" w:rsidRPr="00E27079">
        <w:rPr>
          <w:rFonts w:asciiTheme="majorHAnsi" w:eastAsiaTheme="majorEastAsia" w:hAnsiTheme="majorHAnsi" w:cstheme="majorBidi"/>
          <w:color w:val="DF1010" w:themeColor="accent4" w:themeShade="BF"/>
          <w:kern w:val="28"/>
          <w:sz w:val="40"/>
          <w:szCs w:val="40"/>
        </w:rPr>
        <w:t xml:space="preserve"> :</w:t>
      </w:r>
    </w:p>
    <w:p w:rsidR="00B07EA0" w:rsidRPr="00E27079" w:rsidRDefault="00A47E40" w:rsidP="00B07EA0">
      <w:pPr>
        <w:pStyle w:val="ListParagraph"/>
        <w:ind w:left="1080"/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</w:pPr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It is used to iterate over </w:t>
      </w:r>
      <w:proofErr w:type="spellStart"/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>interactable</w:t>
      </w:r>
      <w:proofErr w:type="spellEnd"/>
      <w:r>
        <w:rPr>
          <w:rFonts w:ascii="Arial" w:eastAsiaTheme="majorEastAsia" w:hAnsi="Arial" w:cs="Arial"/>
          <w:color w:val="000000" w:themeColor="text1"/>
          <w:kern w:val="28"/>
          <w:sz w:val="32"/>
          <w:szCs w:val="32"/>
        </w:rPr>
        <w:t xml:space="preserve"> array to avoid for loop boring structure.</w:t>
      </w:r>
    </w:p>
    <w:p w:rsidR="00B07EA0" w:rsidRPr="00B07EA0" w:rsidRDefault="00B07EA0" w:rsidP="00B07EA0">
      <w:pPr>
        <w:pStyle w:val="ListParagraph"/>
        <w:ind w:left="1080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1B2335" w:rsidRPr="001B2335" w:rsidRDefault="001B2335" w:rsidP="001B2335">
      <w:p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F47237" w:rsidRDefault="00F47237" w:rsidP="00A816FD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GUI</w:t>
      </w:r>
    </w:p>
    <w:p w:rsidR="00010425" w:rsidRPr="00954644" w:rsidRDefault="00954644" w:rsidP="00010425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MAIN MENU</w:t>
      </w:r>
    </w:p>
    <w:p w:rsidR="00F47237" w:rsidRDefault="00954644" w:rsidP="008264C9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>
        <w:rPr>
          <w:noProof/>
        </w:rPr>
        <w:drawing>
          <wp:inline distT="0" distB="0" distL="0" distR="0" wp14:anchorId="7210A8D6" wp14:editId="042A0977">
            <wp:extent cx="6309360" cy="446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OPTIONS</w:t>
      </w:r>
    </w:p>
    <w:p w:rsidR="00954644" w:rsidRP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BD68F9" wp14:editId="0570D168">
            <wp:simplePos x="0" y="0"/>
            <wp:positionH relativeFrom="column">
              <wp:posOffset>459105</wp:posOffset>
            </wp:positionH>
            <wp:positionV relativeFrom="paragraph">
              <wp:posOffset>6985</wp:posOffset>
            </wp:positionV>
            <wp:extent cx="6309360" cy="34385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4C9" w:rsidRDefault="008264C9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954644">
      <w:pPr>
        <w:pStyle w:val="ListParagraph"/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 w:rsidRPr="00954644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  <w:t>INSIDE GAME</w:t>
      </w:r>
    </w:p>
    <w:p w:rsidR="00954644" w:rsidRPr="00954644" w:rsidRDefault="00954644" w:rsidP="00F47237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117F866" wp14:editId="1C888A35">
            <wp:extent cx="6309360" cy="4396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25" w:rsidRDefault="00F47237" w:rsidP="008264C9">
      <w:pPr>
        <w:pStyle w:val="ListParagraph"/>
        <w:numPr>
          <w:ilvl w:val="0"/>
          <w:numId w:val="18"/>
        </w:numPr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  <w:r w:rsidRPr="00F47237"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  <w:t>User Guide</w:t>
      </w:r>
    </w:p>
    <w:p w:rsidR="008264C9" w:rsidRPr="008264C9" w:rsidRDefault="008264C9" w:rsidP="008264C9">
      <w:pPr>
        <w:pStyle w:val="ListParagraph"/>
        <w:rPr>
          <w:rFonts w:asciiTheme="majorHAnsi" w:eastAsiaTheme="majorEastAsia" w:hAnsiTheme="majorHAnsi" w:cstheme="majorBidi"/>
          <w:color w:val="2A7B88" w:themeColor="accent1" w:themeShade="BF"/>
          <w:kern w:val="28"/>
          <w:sz w:val="48"/>
          <w:szCs w:val="48"/>
        </w:rPr>
      </w:pPr>
    </w:p>
    <w:p w:rsidR="002E38C8" w:rsidRPr="002E38C8" w:rsidRDefault="009F64ED" w:rsidP="00AF2FEA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hoose </w:t>
      </w:r>
      <w:r w:rsidR="00AF2FEA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Settings or </w:t>
      </w:r>
      <w:r w:rsidR="001542F6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D</w:t>
      </w:r>
      <w:r w:rsidR="00A37CFA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ifficulty</w:t>
      </w:r>
      <w:r w:rsidR="00E178F3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from Main Menu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.</w:t>
      </w:r>
    </w:p>
    <w:p w:rsidR="00010425" w:rsidRPr="00010425" w:rsidRDefault="00B51637" w:rsidP="00914EB7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On </w:t>
      </w:r>
      <w:r w:rsidR="00914EB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Settings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choice you can set preference like setting images.</w:t>
      </w:r>
    </w:p>
    <w:p w:rsidR="008264C9" w:rsidRDefault="00E30AB8" w:rsidP="00D95D07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On </w:t>
      </w:r>
      <w:r w:rsidR="00D95D0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Other 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choice</w:t>
      </w:r>
      <w:r w:rsidR="00D95D0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,</w:t>
      </w:r>
      <w:r w:rsid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you will be able to choose level of difficulty to play.</w:t>
      </w:r>
    </w:p>
    <w:p w:rsid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The difficulty is set according to number of obstacles during your journey.</w:t>
      </w:r>
    </w:p>
    <w:p w:rsidR="008264C9" w:rsidRP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Aim of each level is to finish maze and finally </w:t>
      </w:r>
      <w:r w:rsidR="00DF676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exit the maze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through door which will be in the lower right corner.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1B7529D2" wp14:editId="309D8C86">
            <wp:extent cx="200025" cy="219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C9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There is a character you can control by moving it with</w:t>
      </w:r>
      <w:r w:rsidRPr="00B51637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keyboard arrows and shooting by keyboard space</w:t>
      </w:r>
      <w:r w:rsidR="00340940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and rotate with (W-D-S-A) keys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48335BD6" wp14:editId="54D94F26">
            <wp:extent cx="200025" cy="18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37" w:rsidRDefault="00B51637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To finish the level without being hurt you should avoid obstacles such as Big Bomb </w:t>
      </w:r>
      <w:r w:rsidR="00C222F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&amp; Small one.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0D4FE968" wp14:editId="54112EC3">
            <wp:extent cx="180975" cy="180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644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 w:rsidR="00954644">
        <w:rPr>
          <w:noProof/>
        </w:rPr>
        <w:drawing>
          <wp:inline distT="0" distB="0" distL="0" distR="0" wp14:anchorId="07B05C43" wp14:editId="6496234A">
            <wp:extent cx="180975" cy="18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CD" w:rsidRDefault="00EE3ACD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Big bomb will kill you at once but small one will reduce your health by specific damage.</w:t>
      </w:r>
    </w:p>
    <w:p w:rsidR="00C222FD" w:rsidRDefault="00C222FD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You can make your own path </w:t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with</w:t>
      </w: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your weapon by destroying </w:t>
      </w:r>
      <w:r w:rsidR="00A572AC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Shoot</w:t>
      </w:r>
      <w:r w:rsidR="00EE3ACD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able objects in maze </w:t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which are bombs &amp; trees.</w:t>
      </w:r>
      <w:r w:rsidR="00954644" w:rsidRPr="00954644">
        <w:rPr>
          <w:noProof/>
        </w:rPr>
        <w:t xml:space="preserve"> </w:t>
      </w:r>
      <w:r w:rsidR="00954644">
        <w:rPr>
          <w:noProof/>
        </w:rPr>
        <w:drawing>
          <wp:inline distT="0" distB="0" distL="0" distR="0" wp14:anchorId="18692AC3" wp14:editId="6880706E">
            <wp:extent cx="209550" cy="23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DE" w:rsidRDefault="00954644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621B98" wp14:editId="6AC9736D">
            <wp:simplePos x="0" y="0"/>
            <wp:positionH relativeFrom="column">
              <wp:posOffset>2278380</wp:posOffset>
            </wp:positionH>
            <wp:positionV relativeFrom="paragraph">
              <wp:posOffset>323215</wp:posOffset>
            </wp:positionV>
            <wp:extent cx="2190750" cy="3143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46DE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Use your weapon wisely as you have only six bullets in your ammo.</w:t>
      </w:r>
      <w:r w:rsidRPr="00954644">
        <w:rPr>
          <w:noProof/>
        </w:rPr>
        <w:t xml:space="preserve"> </w:t>
      </w:r>
    </w:p>
    <w:p w:rsidR="00CC46DE" w:rsidRDefault="00CC46DE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During your journey you will find </w:t>
      </w:r>
      <w:r w:rsidR="009F45F9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useful items.</w:t>
      </w:r>
      <w:r w:rsidR="00954644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 xml:space="preserve"> </w:t>
      </w:r>
      <w:r w:rsidR="00954644">
        <w:rPr>
          <w:noProof/>
        </w:rPr>
        <w:drawing>
          <wp:inline distT="0" distB="0" distL="0" distR="0" wp14:anchorId="5E9BC9F5" wp14:editId="1CF911FA">
            <wp:extent cx="1905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F9" w:rsidRDefault="009F45F9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Collectable items have different effects :</w:t>
      </w:r>
    </w:p>
    <w:p w:rsidR="009F45F9" w:rsidRDefault="009F45F9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Increase your health.</w:t>
      </w:r>
    </w:p>
    <w:p w:rsidR="009F45F9" w:rsidRDefault="009F45F9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Give an extra life.</w:t>
      </w:r>
    </w:p>
    <w:p w:rsidR="00B51637" w:rsidRDefault="00954644" w:rsidP="002E38C8">
      <w:pPr>
        <w:pStyle w:val="ListParagraph"/>
        <w:numPr>
          <w:ilvl w:val="0"/>
          <w:numId w:val="21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5A2CB37" wp14:editId="415ACC2E">
            <wp:simplePos x="0" y="0"/>
            <wp:positionH relativeFrom="column">
              <wp:posOffset>5364480</wp:posOffset>
            </wp:positionH>
            <wp:positionV relativeFrom="paragraph">
              <wp:posOffset>194310</wp:posOffset>
            </wp:positionV>
            <wp:extent cx="1323975" cy="5810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5F9"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Increase your ammo by one bullet.</w:t>
      </w:r>
    </w:p>
    <w:p w:rsidR="00A7168E" w:rsidRDefault="00A7168E" w:rsidP="0040788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Your score is calculated by the time you take.</w:t>
      </w:r>
      <w:r w:rsidR="00954644" w:rsidRPr="00954644">
        <w:rPr>
          <w:noProof/>
        </w:rPr>
        <w:t xml:space="preserve"> </w:t>
      </w:r>
    </w:p>
    <w:p w:rsidR="00A7168E" w:rsidRPr="00A7168E" w:rsidRDefault="00A7168E" w:rsidP="002E38C8">
      <w:pPr>
        <w:pStyle w:val="ListParagraph"/>
        <w:numPr>
          <w:ilvl w:val="0"/>
          <w:numId w:val="19"/>
        </w:numPr>
        <w:spacing w:line="288" w:lineRule="auto"/>
        <w:jc w:val="lowKashida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  <w:t>Enjoy The Game!</w:t>
      </w:r>
    </w:p>
    <w:p w:rsidR="00B51637" w:rsidRPr="00B51637" w:rsidRDefault="00B51637" w:rsidP="00B51637">
      <w:pPr>
        <w:ind w:left="720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</w:p>
    <w:p w:rsidR="008264C9" w:rsidRPr="00010425" w:rsidRDefault="008264C9" w:rsidP="008264C9">
      <w:pPr>
        <w:pStyle w:val="ListParagraph"/>
        <w:ind w:left="1440"/>
        <w:rPr>
          <w:rFonts w:asciiTheme="majorHAnsi" w:eastAsiaTheme="majorEastAsia" w:hAnsiTheme="majorHAnsi" w:cstheme="majorBidi"/>
          <w:color w:val="000000" w:themeColor="text1"/>
          <w:kern w:val="28"/>
          <w:sz w:val="36"/>
          <w:szCs w:val="36"/>
        </w:rPr>
      </w:pPr>
    </w:p>
    <w:p w:rsidR="00A816FD" w:rsidRPr="00A816FD" w:rsidRDefault="00A816FD" w:rsidP="00A816FD"/>
    <w:sectPr w:rsidR="00A816FD" w:rsidRPr="00A816FD" w:rsidSect="00673C35">
      <w:footerReference w:type="default" r:id="rId23"/>
      <w:pgSz w:w="12240" w:h="15840"/>
      <w:pgMar w:top="1008" w:right="1152" w:bottom="1152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356" w:rsidRDefault="00417356">
      <w:pPr>
        <w:spacing w:after="0"/>
      </w:pPr>
      <w:r>
        <w:separator/>
      </w:r>
    </w:p>
  </w:endnote>
  <w:endnote w:type="continuationSeparator" w:id="0">
    <w:p w:rsidR="00417356" w:rsidRDefault="004173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0C8B" w:rsidRDefault="000D5AB1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B2335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356" w:rsidRDefault="00417356">
      <w:pPr>
        <w:spacing w:after="0"/>
      </w:pPr>
      <w:r>
        <w:separator/>
      </w:r>
    </w:p>
  </w:footnote>
  <w:footnote w:type="continuationSeparator" w:id="0">
    <w:p w:rsidR="00417356" w:rsidRDefault="004173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>
    <w:nsid w:val="03435DE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12851A0C"/>
    <w:multiLevelType w:val="hybridMultilevel"/>
    <w:tmpl w:val="D6389924"/>
    <w:lvl w:ilvl="0" w:tplc="755E3B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725705"/>
    <w:multiLevelType w:val="hybridMultilevel"/>
    <w:tmpl w:val="CD7A5132"/>
    <w:lvl w:ilvl="0" w:tplc="FAF05E1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B774672"/>
    <w:multiLevelType w:val="hybridMultilevel"/>
    <w:tmpl w:val="3FE0017A"/>
    <w:lvl w:ilvl="0" w:tplc="AA2495C6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6C52B42"/>
    <w:multiLevelType w:val="multilevel"/>
    <w:tmpl w:val="3810148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>
    <w:nsid w:val="78D13869"/>
    <w:multiLevelType w:val="hybridMultilevel"/>
    <w:tmpl w:val="076E6A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DF7491A"/>
    <w:multiLevelType w:val="hybridMultilevel"/>
    <w:tmpl w:val="C29A04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7"/>
  </w:num>
  <w:num w:numId="15">
    <w:abstractNumId w:val="15"/>
  </w:num>
  <w:num w:numId="16">
    <w:abstractNumId w:val="10"/>
  </w:num>
  <w:num w:numId="17">
    <w:abstractNumId w:val="18"/>
  </w:num>
  <w:num w:numId="18">
    <w:abstractNumId w:val="16"/>
  </w:num>
  <w:num w:numId="19">
    <w:abstractNumId w:val="14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6FD"/>
    <w:rsid w:val="00010425"/>
    <w:rsid w:val="00033547"/>
    <w:rsid w:val="000D5AB1"/>
    <w:rsid w:val="001542F6"/>
    <w:rsid w:val="001B2335"/>
    <w:rsid w:val="002045EB"/>
    <w:rsid w:val="00284E6C"/>
    <w:rsid w:val="00293B83"/>
    <w:rsid w:val="002B5B7F"/>
    <w:rsid w:val="002E38C8"/>
    <w:rsid w:val="002F2E6F"/>
    <w:rsid w:val="00302A2C"/>
    <w:rsid w:val="00340940"/>
    <w:rsid w:val="00381669"/>
    <w:rsid w:val="00407888"/>
    <w:rsid w:val="00407CFC"/>
    <w:rsid w:val="00417356"/>
    <w:rsid w:val="0052105A"/>
    <w:rsid w:val="00525001"/>
    <w:rsid w:val="00673C35"/>
    <w:rsid w:val="00683872"/>
    <w:rsid w:val="006A3CE7"/>
    <w:rsid w:val="0076387D"/>
    <w:rsid w:val="008264C9"/>
    <w:rsid w:val="008F15C5"/>
    <w:rsid w:val="0090032D"/>
    <w:rsid w:val="00914EB7"/>
    <w:rsid w:val="009414BB"/>
    <w:rsid w:val="00954644"/>
    <w:rsid w:val="00955B81"/>
    <w:rsid w:val="00965D17"/>
    <w:rsid w:val="009F45F9"/>
    <w:rsid w:val="009F64ED"/>
    <w:rsid w:val="00A27383"/>
    <w:rsid w:val="00A37CFA"/>
    <w:rsid w:val="00A47E40"/>
    <w:rsid w:val="00A572AC"/>
    <w:rsid w:val="00A7168E"/>
    <w:rsid w:val="00A736B0"/>
    <w:rsid w:val="00A816FD"/>
    <w:rsid w:val="00AF2FEA"/>
    <w:rsid w:val="00B07EA0"/>
    <w:rsid w:val="00B51637"/>
    <w:rsid w:val="00C222FD"/>
    <w:rsid w:val="00C46343"/>
    <w:rsid w:val="00C83E3C"/>
    <w:rsid w:val="00CC46DE"/>
    <w:rsid w:val="00D02A74"/>
    <w:rsid w:val="00D905F1"/>
    <w:rsid w:val="00D95D07"/>
    <w:rsid w:val="00DF56DD"/>
    <w:rsid w:val="00DF676D"/>
    <w:rsid w:val="00E178F3"/>
    <w:rsid w:val="00E27079"/>
    <w:rsid w:val="00E30AB8"/>
    <w:rsid w:val="00E53E8C"/>
    <w:rsid w:val="00EE3ACD"/>
    <w:rsid w:val="00F25E19"/>
    <w:rsid w:val="00F2675B"/>
    <w:rsid w:val="00F47237"/>
    <w:rsid w:val="00F5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14E5528-F2D8-4C8E-9F77-18942B8FE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383"/>
  </w:style>
  <w:style w:type="paragraph" w:styleId="Heading1">
    <w:name w:val="heading 1"/>
    <w:basedOn w:val="Normal"/>
    <w:link w:val="Heading1Char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e">
    <w:name w:val="Date"/>
    <w:basedOn w:val="Normal"/>
    <w:next w:val="Address"/>
    <w:link w:val="DateChar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eChar">
    <w:name w:val="Date Char"/>
    <w:basedOn w:val="DefaultParagraphFont"/>
    <w:link w:val="Date"/>
    <w:uiPriority w:val="2"/>
    <w:rsid w:val="00673C35"/>
    <w:rPr>
      <w:b/>
      <w:bCs/>
      <w:color w:val="0D0D0D" w:themeColor="text1" w:themeTint="F2"/>
    </w:rPr>
  </w:style>
  <w:style w:type="paragraph" w:customStyle="1" w:styleId="Address">
    <w:name w:val="Address"/>
    <w:basedOn w:val="Normal"/>
    <w:next w:val="Salutation"/>
    <w:uiPriority w:val="3"/>
    <w:qFormat/>
    <w:rsid w:val="00965D17"/>
    <w:pPr>
      <w:spacing w:line="336" w:lineRule="auto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0D5AB1"/>
    <w:rPr>
      <w:rFonts w:eastAsiaTheme="minorEastAsia"/>
      <w:color w:val="2A7B88" w:themeColor="accent1" w:themeShade="BF"/>
    </w:rPr>
  </w:style>
  <w:style w:type="paragraph" w:styleId="Salutation">
    <w:name w:val="Salutation"/>
    <w:basedOn w:val="Normal"/>
    <w:next w:val="Normal"/>
    <w:link w:val="SalutationChar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SalutationChar">
    <w:name w:val="Salutation Char"/>
    <w:basedOn w:val="DefaultParagraphFont"/>
    <w:link w:val="Salutation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Closing">
    <w:name w:val="Closing"/>
    <w:basedOn w:val="Normal"/>
    <w:next w:val="Signature"/>
    <w:link w:val="ClosingChar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ClosingChar">
    <w:name w:val="Closing Char"/>
    <w:basedOn w:val="DefaultParagraphFont"/>
    <w:link w:val="Closing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Signature">
    <w:name w:val="Signature"/>
    <w:basedOn w:val="Normal"/>
    <w:next w:val="Normal"/>
    <w:link w:val="SignatureChar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0D5AB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PlaceholderText">
    <w:name w:val="Placeholder Text"/>
    <w:basedOn w:val="DefaultParagraphFont"/>
    <w:uiPriority w:val="99"/>
    <w:semiHidden/>
    <w:rsid w:val="00DF56DD"/>
    <w:rPr>
      <w:color w:val="3A3836" w:themeColor="background2" w:themeShade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F56DD"/>
    <w:rPr>
      <w:i/>
      <w:iCs/>
      <w:color w:val="2A7B88" w:themeColor="accent1" w:themeShade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DF56DD"/>
    <w:rPr>
      <w:color w:val="2A7B88" w:themeColor="accent1" w:themeShade="BF"/>
      <w:u w:val="singl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F56DD"/>
    <w:rPr>
      <w:szCs w:val="1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F56DD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736B0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F56DD"/>
    <w:rPr>
      <w:rFonts w:ascii="Segoe UI" w:hAnsi="Segoe UI" w:cs="Segoe UI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6B0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36B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36B0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36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36B0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736B0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36B0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6B0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736B0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736B0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A81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hmed\AppData\Roaming\Microsoft\Templates\Cover%20letter%20(bl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B15725948B4572BDE7535AD67E9D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FA2FEF-6B36-4E99-AFCA-C41EC18553C2}"/>
      </w:docPartPr>
      <w:docPartBody>
        <w:p w:rsidR="00E46EBB" w:rsidRDefault="00DD592F">
          <w:pPr>
            <w:pStyle w:val="0CB15725948B4572BDE7535AD67E9DEF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92F"/>
    <w:rsid w:val="000C11D5"/>
    <w:rsid w:val="00165AA5"/>
    <w:rsid w:val="002C1F5C"/>
    <w:rsid w:val="00980368"/>
    <w:rsid w:val="00AA009F"/>
    <w:rsid w:val="00D174BC"/>
    <w:rsid w:val="00DD592F"/>
    <w:rsid w:val="00E252C0"/>
    <w:rsid w:val="00E46EBB"/>
    <w:rsid w:val="00F54A40"/>
    <w:rsid w:val="00FB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68AEE9A3294E65AF4F95EBAF8E1245">
    <w:name w:val="DD68AEE9A3294E65AF4F95EBAF8E1245"/>
  </w:style>
  <w:style w:type="paragraph" w:customStyle="1" w:styleId="135F6E6F814E4E31B7689F764E639817">
    <w:name w:val="135F6E6F814E4E31B7689F764E639817"/>
  </w:style>
  <w:style w:type="paragraph" w:customStyle="1" w:styleId="B4BFA85856CC4885AFC90C05A1C6CFFD">
    <w:name w:val="B4BFA85856CC4885AFC90C05A1C6CFFD"/>
  </w:style>
  <w:style w:type="paragraph" w:customStyle="1" w:styleId="3693EF5029D841A39411C384FBB7819A">
    <w:name w:val="3693EF5029D841A39411C384FBB7819A"/>
  </w:style>
  <w:style w:type="paragraph" w:customStyle="1" w:styleId="B5197E66C3A542F3A0B069DF36E13D94">
    <w:name w:val="B5197E66C3A542F3A0B069DF36E13D94"/>
  </w:style>
  <w:style w:type="paragraph" w:customStyle="1" w:styleId="0CB15725948B4572BDE7535AD67E9DEF">
    <w:name w:val="0CB15725948B4572BDE7535AD67E9DEF"/>
  </w:style>
  <w:style w:type="paragraph" w:customStyle="1" w:styleId="BE40DF4EAB124B0396FA34580FAD465B">
    <w:name w:val="BE40DF4EAB124B0396FA34580FAD465B"/>
  </w:style>
  <w:style w:type="paragraph" w:customStyle="1" w:styleId="6946432215BF4D838DF0B6DA88D634D8">
    <w:name w:val="6946432215BF4D838DF0B6DA88D634D8"/>
  </w:style>
  <w:style w:type="paragraph" w:customStyle="1" w:styleId="10DD68428528426180C5B55A4CAD818B">
    <w:name w:val="10DD68428528426180C5B55A4CAD818B"/>
  </w:style>
  <w:style w:type="paragraph" w:customStyle="1" w:styleId="FCF9D198FCA747A18B4C6BCFE8E20F91">
    <w:name w:val="FCF9D198FCA747A18B4C6BCFE8E20F91"/>
  </w:style>
  <w:style w:type="paragraph" w:customStyle="1" w:styleId="E93CC0A9EDE548EF90EEC4606431AFC6">
    <w:name w:val="E93CC0A9EDE548EF90EEC4606431AFC6"/>
  </w:style>
  <w:style w:type="paragraph" w:customStyle="1" w:styleId="E3E428BB425149E99606C482185B8F41">
    <w:name w:val="E3E428BB425149E99606C482185B8F41"/>
  </w:style>
  <w:style w:type="paragraph" w:customStyle="1" w:styleId="0339342BBDE84C9CBDF08A8BBA3619A8">
    <w:name w:val="0339342BBDE84C9CBDF08A8BBA3619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Ahmed Nasser Abdelkareem Mohamed (9)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Cover letter (blue).dotx</Template>
  <TotalTime>432</TotalTime>
  <Pages>1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ecc1</dc:creator>
  <cp:keywords/>
  <dc:description/>
  <cp:lastModifiedBy>bassam mattar</cp:lastModifiedBy>
  <cp:revision>30</cp:revision>
  <dcterms:created xsi:type="dcterms:W3CDTF">2017-11-27T13:30:00Z</dcterms:created>
  <dcterms:modified xsi:type="dcterms:W3CDTF">2017-12-20T20:49:00Z</dcterms:modified>
</cp:coreProperties>
</file>